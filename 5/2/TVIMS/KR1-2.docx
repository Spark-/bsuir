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:rsidR="00E51B40" w:rsidRPr="0000586F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00586F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00586F">
        <w:rPr>
          <w:rFonts w:cs="Times New Roman"/>
          <w:color w:val="000000"/>
          <w:szCs w:val="28"/>
          <w:lang w:val="ru-RU"/>
        </w:rPr>
        <w:t>информатики</w:t>
      </w:r>
    </w:p>
    <w:p w:rsidR="00E51B40" w:rsidRPr="0000586F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:rsidR="00E51B40" w:rsidRPr="0000586F" w:rsidRDefault="0084666D" w:rsidP="00E51B40">
      <w:pPr>
        <w:ind w:right="-187" w:firstLine="720"/>
        <w:rPr>
          <w:rFonts w:cs="Times New Roman"/>
          <w:lang w:val="ru-RU"/>
        </w:rPr>
      </w:pPr>
      <w:r w:rsidRPr="0000586F">
        <w:rPr>
          <w:rFonts w:cs="Times New Roman"/>
          <w:color w:val="000000"/>
          <w:szCs w:val="28"/>
          <w:lang w:val="ru-RU"/>
        </w:rPr>
        <w:t>Факультет ИН</w:t>
      </w:r>
      <w:r w:rsidR="00E51B40" w:rsidRPr="0000586F">
        <w:rPr>
          <w:rFonts w:cs="Times New Roman"/>
          <w:color w:val="000000"/>
          <w:szCs w:val="28"/>
          <w:lang w:val="ru-RU"/>
        </w:rPr>
        <w:t>О</w:t>
      </w:r>
    </w:p>
    <w:p w:rsidR="00E51B40" w:rsidRPr="0084666D" w:rsidRDefault="00E51B40" w:rsidP="00E51B40">
      <w:pPr>
        <w:ind w:right="-187" w:firstLine="720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Специальность ИиТП</w:t>
      </w: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  <w:r w:rsidRPr="0084666D">
        <w:rPr>
          <w:rFonts w:eastAsia="Times New Roman" w:cs="Times New Roman"/>
          <w:lang w:val="ru-RU"/>
        </w:rPr>
        <w:br/>
      </w: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FA73D2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84666D">
        <w:rPr>
          <w:lang w:val="ru-RU"/>
        </w:rPr>
        <w:t xml:space="preserve"> работа </w:t>
      </w:r>
      <w:r w:rsidR="005132E3" w:rsidRPr="0084666D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84666D">
        <w:rPr>
          <w:rFonts w:cs="Times New Roman"/>
          <w:color w:val="000000"/>
          <w:szCs w:val="28"/>
          <w:lang w:val="ru-RU"/>
        </w:rPr>
        <w:t>1</w:t>
      </w:r>
      <w:r w:rsidR="00C8351B" w:rsidRPr="00FA73D2">
        <w:rPr>
          <w:rFonts w:cs="Times New Roman"/>
          <w:color w:val="000000"/>
          <w:szCs w:val="28"/>
          <w:lang w:val="ru-RU"/>
        </w:rPr>
        <w:t>,2</w:t>
      </w:r>
    </w:p>
    <w:p w:rsidR="00E51B40" w:rsidRPr="0084666D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по дисциплине «</w:t>
      </w:r>
      <w:r w:rsidR="00C8351B">
        <w:rPr>
          <w:rFonts w:cs="Times New Roman"/>
          <w:color w:val="000000"/>
          <w:szCs w:val="28"/>
          <w:lang w:val="ru-RU"/>
        </w:rPr>
        <w:t>Теория вероятностей и математическая статистика</w:t>
      </w:r>
      <w:r w:rsidRPr="0084666D">
        <w:rPr>
          <w:rFonts w:cs="Times New Roman"/>
          <w:color w:val="000000"/>
          <w:szCs w:val="28"/>
          <w:lang w:val="ru-RU"/>
        </w:rPr>
        <w:t>»</w:t>
      </w: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661F5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:rsidR="00E51B40" w:rsidRPr="00FA73D2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FA73D2">
        <w:rPr>
          <w:rFonts w:cs="Times New Roman"/>
          <w:color w:val="000000"/>
          <w:szCs w:val="28"/>
          <w:lang w:val="ru-RU"/>
        </w:rPr>
        <w:t>393</w:t>
      </w:r>
      <w:r w:rsidR="0005754A" w:rsidRPr="00FA73D2">
        <w:rPr>
          <w:rFonts w:cs="Times New Roman"/>
          <w:color w:val="000000"/>
          <w:szCs w:val="28"/>
          <w:lang w:val="ru-RU"/>
        </w:rPr>
        <w:t>5</w:t>
      </w:r>
      <w:r w:rsidRPr="00FA73D2">
        <w:rPr>
          <w:rFonts w:cs="Times New Roman"/>
          <w:color w:val="000000"/>
          <w:szCs w:val="28"/>
          <w:lang w:val="ru-RU"/>
        </w:rPr>
        <w:t>5</w:t>
      </w:r>
      <w:r w:rsidR="0005754A" w:rsidRPr="00FA73D2">
        <w:rPr>
          <w:rFonts w:cs="Times New Roman"/>
          <w:color w:val="000000"/>
          <w:szCs w:val="28"/>
          <w:lang w:val="ru-RU"/>
        </w:rPr>
        <w:t>1</w:t>
      </w:r>
    </w:p>
    <w:p w:rsidR="00E51B40" w:rsidRPr="00FA73D2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FA73D2">
        <w:rPr>
          <w:rFonts w:cs="Times New Roman"/>
          <w:color w:val="000000"/>
          <w:szCs w:val="28"/>
          <w:lang w:val="ru-RU"/>
        </w:rPr>
        <w:t>902021</w:t>
      </w:r>
      <w:r w:rsidRPr="00FA73D2">
        <w:rPr>
          <w:rFonts w:cs="Times New Roman"/>
          <w:color w:val="000000"/>
          <w:szCs w:val="28"/>
          <w:lang w:val="ru-RU"/>
        </w:rPr>
        <w:t>-</w:t>
      </w:r>
      <w:r w:rsidR="006C1717" w:rsidRPr="00FA73D2">
        <w:rPr>
          <w:rFonts w:cs="Times New Roman"/>
          <w:color w:val="000000"/>
          <w:szCs w:val="28"/>
          <w:lang w:val="ru-RU"/>
        </w:rPr>
        <w:t>26</w:t>
      </w:r>
    </w:p>
    <w:p w:rsidR="00E51B40" w:rsidRPr="00FA73D2" w:rsidRDefault="00E51B40" w:rsidP="00E51B40">
      <w:pPr>
        <w:spacing w:after="240"/>
        <w:rPr>
          <w:rFonts w:eastAsia="Times New Roman" w:cs="Times New Roman"/>
          <w:lang w:val="ru-RU"/>
        </w:rPr>
      </w:pPr>
      <w:r w:rsidRPr="00FA73D2">
        <w:rPr>
          <w:rFonts w:eastAsia="Times New Roman" w:cs="Times New Roman"/>
          <w:lang w:val="ru-RU"/>
        </w:rPr>
        <w:br/>
      </w:r>
      <w:r w:rsidRPr="00FA73D2">
        <w:rPr>
          <w:rFonts w:eastAsia="Times New Roman" w:cs="Times New Roman"/>
          <w:lang w:val="ru-RU"/>
        </w:rPr>
        <w:br/>
      </w:r>
      <w:r w:rsidRPr="00FA73D2">
        <w:rPr>
          <w:rFonts w:eastAsia="Times New Roman" w:cs="Times New Roman"/>
          <w:lang w:val="ru-RU"/>
        </w:rPr>
        <w:br/>
      </w:r>
    </w:p>
    <w:p w:rsidR="00C8351B" w:rsidRPr="00FA73D2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t>Минск 201</w:t>
      </w:r>
      <w:r w:rsidR="0000586F" w:rsidRPr="00FA73D2">
        <w:rPr>
          <w:rFonts w:cs="Times New Roman"/>
          <w:color w:val="000000"/>
          <w:szCs w:val="28"/>
          <w:lang w:val="ru-RU"/>
        </w:rPr>
        <w:t>8</w:t>
      </w:r>
    </w:p>
    <w:p w:rsidR="00C8351B" w:rsidRPr="00FA73D2" w:rsidRDefault="00C8351B">
      <w:pPr>
        <w:rPr>
          <w:rFonts w:cs="Times New Roman"/>
          <w:color w:val="000000"/>
          <w:szCs w:val="28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br w:type="page"/>
      </w:r>
    </w:p>
    <w:p w:rsidR="00C8351B" w:rsidRPr="00995A37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lastRenderedPageBreak/>
        <w:t>1. Вероятность события. Правило сложения и умножения вероятностей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1.26. 30 студентов получили для распределения по окончании института 15 мест в Минске, 10 в Витебске и 5 в Гомеле. Определить вероятность р того, что 3 наперед заданных студента получат распределение в Гомель, если места распределяются случайным образом. Вычислить величину x=1/р.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B1383A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5B59D2" w:rsidRDefault="005F0FD0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Вероятность того, что первый студент получит распределение в Гомеле</w:t>
      </w:r>
      <w:r w:rsidR="005B59D2">
        <w:rPr>
          <w:rFonts w:cs="Times New Roman"/>
          <w:color w:val="000000"/>
          <w:szCs w:val="28"/>
          <w:lang w:val="ru-RU"/>
        </w:rPr>
        <w:t xml:space="preserve"> </w:t>
      </w:r>
      <w:r w:rsidR="005B59D2">
        <w:rPr>
          <w:rFonts w:cs="Times New Roman"/>
          <w:color w:val="000000"/>
          <w:szCs w:val="28"/>
        </w:rPr>
        <w:t>P</w:t>
      </w:r>
      <w:r w:rsidR="005B59D2" w:rsidRPr="005B59D2">
        <w:rPr>
          <w:rFonts w:cs="Times New Roman"/>
          <w:color w:val="000000"/>
          <w:szCs w:val="28"/>
          <w:lang w:val="ru-RU"/>
        </w:rPr>
        <w:t>(</w:t>
      </w:r>
      <w:r w:rsidR="005B59D2">
        <w:rPr>
          <w:rFonts w:cs="Times New Roman"/>
          <w:color w:val="000000"/>
          <w:szCs w:val="28"/>
        </w:rPr>
        <w:t>k</w:t>
      </w:r>
      <w:r w:rsidR="005B59D2">
        <w:rPr>
          <w:rFonts w:cs="Times New Roman"/>
          <w:color w:val="000000"/>
          <w:szCs w:val="28"/>
          <w:lang w:val="ru-RU"/>
        </w:rPr>
        <w:t>1) = 5/30 = 0</w:t>
      </w:r>
      <w:r w:rsidR="005B59D2" w:rsidRPr="005B59D2">
        <w:rPr>
          <w:rFonts w:cs="Times New Roman"/>
          <w:color w:val="000000"/>
          <w:szCs w:val="28"/>
          <w:lang w:val="ru-RU"/>
        </w:rPr>
        <w:t xml:space="preserve">.16667. </w:t>
      </w:r>
      <w:r w:rsidR="005B59D2">
        <w:rPr>
          <w:rFonts w:cs="Times New Roman"/>
          <w:color w:val="000000"/>
          <w:szCs w:val="28"/>
          <w:lang w:val="ru-RU"/>
        </w:rPr>
        <w:t>Однако поскольку события зависимы, вероятность, что следующий студент получит такое же распределение с каждым выбором изменяется.</w:t>
      </w:r>
    </w:p>
    <w:p w:rsidR="005B59D2" w:rsidRDefault="005B59D2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Вероятность того, что второй студент получит распределение в Гомеле:</w:t>
      </w:r>
      <w:r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color w:val="000000"/>
          <w:szCs w:val="28"/>
        </w:rPr>
        <w:t>P</w:t>
      </w:r>
      <w:r w:rsidRPr="005B59D2">
        <w:rPr>
          <w:rFonts w:cs="Times New Roman"/>
          <w:color w:val="000000"/>
          <w:szCs w:val="28"/>
          <w:lang w:val="ru-RU"/>
        </w:rPr>
        <w:t>(</w:t>
      </w:r>
      <w:r>
        <w:rPr>
          <w:rFonts w:cs="Times New Roman"/>
          <w:color w:val="000000"/>
          <w:szCs w:val="28"/>
        </w:rPr>
        <w:t>k</w:t>
      </w:r>
      <w:r w:rsidRPr="005B59D2">
        <w:rPr>
          <w:rFonts w:cs="Times New Roman"/>
          <w:color w:val="000000"/>
          <w:szCs w:val="28"/>
          <w:lang w:val="ru-RU"/>
        </w:rPr>
        <w:t>2) = 4/29 = 0.1379310345</w:t>
      </w:r>
    </w:p>
    <w:p w:rsidR="005B59D2" w:rsidRDefault="005B59D2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Вероятность того, что третий студент получит распределение в Гомеле: </w:t>
      </w:r>
      <w:r>
        <w:rPr>
          <w:rFonts w:cs="Times New Roman"/>
          <w:color w:val="000000"/>
          <w:szCs w:val="28"/>
        </w:rPr>
        <w:t>P</w:t>
      </w:r>
      <w:r w:rsidRPr="005B59D2">
        <w:rPr>
          <w:rFonts w:cs="Times New Roman"/>
          <w:color w:val="000000"/>
          <w:szCs w:val="28"/>
          <w:lang w:val="ru-RU"/>
        </w:rPr>
        <w:t>(</w:t>
      </w:r>
      <w:r>
        <w:rPr>
          <w:rFonts w:cs="Times New Roman"/>
          <w:color w:val="000000"/>
          <w:szCs w:val="28"/>
        </w:rPr>
        <w:t>k</w:t>
      </w:r>
      <w:r w:rsidRPr="005B59D2">
        <w:rPr>
          <w:rFonts w:cs="Times New Roman"/>
          <w:color w:val="000000"/>
          <w:szCs w:val="28"/>
          <w:lang w:val="ru-RU"/>
        </w:rPr>
        <w:t>3)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Pr="005B59D2">
        <w:rPr>
          <w:rFonts w:cs="Times New Roman"/>
          <w:color w:val="000000"/>
          <w:szCs w:val="28"/>
          <w:lang w:val="ru-RU"/>
        </w:rPr>
        <w:t>=</w:t>
      </w:r>
      <w:r>
        <w:rPr>
          <w:rFonts w:cs="Times New Roman"/>
          <w:color w:val="000000"/>
          <w:szCs w:val="28"/>
          <w:lang w:val="ru-RU"/>
        </w:rPr>
        <w:t xml:space="preserve"> 3/28 = </w:t>
      </w:r>
      <w:r w:rsidRPr="005B59D2">
        <w:rPr>
          <w:rFonts w:cs="Times New Roman"/>
          <w:color w:val="000000"/>
          <w:szCs w:val="28"/>
          <w:lang w:val="ru-RU"/>
        </w:rPr>
        <w:t>0.1071428571</w:t>
      </w:r>
    </w:p>
    <w:p w:rsidR="005B59D2" w:rsidRDefault="005B59D2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Чтобы определить вероятность распределения первых трех студентов в Гомеле, воспользуемся правилом умножения вероятностей</w:t>
      </w:r>
    </w:p>
    <w:p w:rsidR="00C8351B" w:rsidRPr="007B4D10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ab/>
      </w:r>
    </w:p>
    <w:p w:rsidR="00C8351B" w:rsidRDefault="00C8351B" w:rsidP="00C8351B">
      <w:pPr>
        <w:ind w:right="-185" w:firstLine="720"/>
        <w:rPr>
          <w:rFonts w:cs="Times New Roman"/>
          <w:i/>
          <w:color w:val="000000"/>
          <w:szCs w:val="28"/>
          <w:lang w:val="ru-RU"/>
        </w:rPr>
      </w:pPr>
      <w:r w:rsidRPr="009854AD">
        <w:rPr>
          <w:rFonts w:cs="Times New Roman"/>
          <w:i/>
          <w:color w:val="000000"/>
          <w:szCs w:val="28"/>
          <w:lang w:val="ru-RU"/>
        </w:rPr>
        <w:t>Вероятность того что 3 студента получат распределение в Гомеле</w:t>
      </w:r>
    </w:p>
    <w:p w:rsidR="009854AD" w:rsidRPr="009854AD" w:rsidRDefault="009854AD" w:rsidP="00C8351B">
      <w:pPr>
        <w:ind w:right="-185" w:firstLine="720"/>
        <w:rPr>
          <w:rFonts w:cs="Times New Roman"/>
          <w:i/>
          <w:color w:val="000000"/>
          <w:szCs w:val="28"/>
          <w:lang w:val="ru-RU"/>
        </w:rPr>
      </w:pPr>
    </w:p>
    <w:p w:rsidR="00C8351B" w:rsidRPr="008D725D" w:rsidRDefault="00C8351B" w:rsidP="00C8351B">
      <w:p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p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5*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5-1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*(5-2)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30-1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*(30-2)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24360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  <w:lang w:val="ru-RU"/>
            </w:rPr>
            <m:t>0.002463054187</m:t>
          </m:r>
        </m:oMath>
      </m:oMathPara>
    </w:p>
    <w:p w:rsidR="00C8351B" w:rsidRPr="00F70745" w:rsidRDefault="00C8351B" w:rsidP="00C8351B">
      <w:pPr>
        <w:ind w:right="-185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2. Формула полной вероятности</w:t>
      </w: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2.26. В пирамиде установлено 5 винтовок, из которых 3 снабжены оптическим прицелом. Вероятность того, что стрелок поразит мишень при выстреле из винтовки с оптическим прицелом, равна 0.95;  для винтовки без оптического прицела эта вероятность равна 0.7. Найти вероятность того, что мишень будет поражена, если стрелок произведёт одни выстрел из наудачу взятой винтовки.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FA73D2" w:rsidRDefault="00FA73D2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FA73D2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9854AD" w:rsidRDefault="009854AD" w:rsidP="009854AD">
      <w:pPr>
        <w:pStyle w:val="ListParagraph"/>
        <w:numPr>
          <w:ilvl w:val="0"/>
          <w:numId w:val="23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Применим формулу полной вероятности: Пусть А – событие состоящие в том, что </w:t>
      </w:r>
      <w:r w:rsidRPr="00AE748C">
        <w:rPr>
          <w:rFonts w:cs="Times New Roman"/>
          <w:i/>
          <w:color w:val="000000"/>
          <w:szCs w:val="28"/>
          <w:lang w:val="ru-RU"/>
        </w:rPr>
        <w:t xml:space="preserve">стрелок поразил </w:t>
      </w:r>
      <w:r w:rsidR="00AE748C" w:rsidRPr="00AE748C">
        <w:rPr>
          <w:rFonts w:cs="Times New Roman"/>
          <w:i/>
          <w:color w:val="000000"/>
          <w:szCs w:val="28"/>
          <w:lang w:val="ru-RU"/>
        </w:rPr>
        <w:t>цель</w:t>
      </w:r>
      <w:r w:rsidR="00AE748C">
        <w:rPr>
          <w:rFonts w:cs="Times New Roman"/>
          <w:color w:val="000000"/>
          <w:szCs w:val="28"/>
          <w:lang w:val="ru-RU"/>
        </w:rPr>
        <w:t xml:space="preserve">. Гипотеза </w:t>
      </w:r>
      <w:r w:rsidR="00AE748C">
        <w:rPr>
          <w:rFonts w:cs="Times New Roman"/>
          <w:color w:val="000000"/>
          <w:szCs w:val="28"/>
        </w:rPr>
        <w:t>H</w:t>
      </w:r>
      <w:r w:rsidR="00AE748C" w:rsidRPr="00AE748C">
        <w:rPr>
          <w:rFonts w:cs="Times New Roman"/>
          <w:color w:val="000000"/>
          <w:szCs w:val="28"/>
          <w:lang w:val="ru-RU"/>
        </w:rPr>
        <w:t xml:space="preserve">1 – </w:t>
      </w:r>
      <w:r w:rsidR="00AE748C">
        <w:rPr>
          <w:rFonts w:cs="Times New Roman"/>
          <w:color w:val="000000"/>
          <w:szCs w:val="28"/>
          <w:lang w:val="ru-RU"/>
        </w:rPr>
        <w:t xml:space="preserve">стрелок осуществлял выстрел из винтовки с оптическим прицелом, </w:t>
      </w:r>
      <w:r w:rsidR="00AE748C">
        <w:rPr>
          <w:rFonts w:cs="Times New Roman"/>
          <w:color w:val="000000"/>
          <w:szCs w:val="28"/>
        </w:rPr>
        <w:t>H</w:t>
      </w:r>
      <w:r w:rsidR="00AE748C" w:rsidRPr="00AE748C">
        <w:rPr>
          <w:rFonts w:cs="Times New Roman"/>
          <w:color w:val="000000"/>
          <w:szCs w:val="28"/>
          <w:lang w:val="ru-RU"/>
        </w:rPr>
        <w:t xml:space="preserve">2 – </w:t>
      </w:r>
      <w:r w:rsidR="00AE748C">
        <w:rPr>
          <w:rFonts w:cs="Times New Roman"/>
          <w:color w:val="000000"/>
          <w:szCs w:val="28"/>
          <w:lang w:val="ru-RU"/>
        </w:rPr>
        <w:t>без прицела.</w:t>
      </w:r>
    </w:p>
    <w:p w:rsidR="00AE748C" w:rsidRPr="00AE748C" w:rsidRDefault="00AE748C" w:rsidP="00AE748C">
      <w:pPr>
        <w:pStyle w:val="ListParagraph"/>
        <w:numPr>
          <w:ilvl w:val="0"/>
          <w:numId w:val="23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Из условия задачи известны следующие вероятности: 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=0.95;P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=0.7; </m:t>
          </m:r>
        </m:oMath>
      </m:oMathPara>
    </w:p>
    <w:p w:rsidR="00AE748C" w:rsidRPr="009854AD" w:rsidRDefault="004B11FA" w:rsidP="009854AD">
      <w:pPr>
        <w:pStyle w:val="ListParagraph"/>
        <w:numPr>
          <w:ilvl w:val="0"/>
          <w:numId w:val="23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Искомая вероятность будет равна:</w:t>
      </w:r>
    </w:p>
    <w:p w:rsidR="00C8351B" w:rsidRPr="00FA73D2" w:rsidRDefault="004B11FA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*0.95+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*0.7=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</w:rPr>
            <m:t>0.85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m:t xml:space="preserve"> </m:t>
          </m:r>
        </m:oMath>
      </m:oMathPara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3. Теорема гипотез. Формула Байеса</w:t>
      </w: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3.26. Условие совпадает с задачей 3.20. Определить вероятность того, что отказали оба блока.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Pr="00027D78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3.20 Прибор содержит два блока, исправность каждого из которых необходима для функционирования прибора. Вероятности безотказной работы в течение времени Т для этих блоков соответственно равны 0.4 и 0.5. Прибор испытывался в течение времени Т и вышел из строя. Определить вероятность того, что отказал первый блок.</w:t>
      </w:r>
    </w:p>
    <w:p w:rsidR="00AE540F" w:rsidRDefault="00AE540F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A243C1" w:rsidRDefault="00FA73D2" w:rsidP="00A243C1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FA73D2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9A1221" w:rsidRPr="009A1221" w:rsidRDefault="00AE540F" w:rsidP="00C94B37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 w:rsidRPr="009A1221">
        <w:rPr>
          <w:rFonts w:cs="Times New Roman"/>
          <w:color w:val="000000"/>
          <w:szCs w:val="28"/>
          <w:lang w:val="ru-RU"/>
        </w:rPr>
        <w:t>Сущест</w:t>
      </w:r>
      <w:r w:rsidR="00A243C1" w:rsidRPr="009A1221">
        <w:rPr>
          <w:rFonts w:cs="Times New Roman"/>
          <w:color w:val="000000"/>
          <w:szCs w:val="28"/>
          <w:lang w:val="ru-RU"/>
        </w:rPr>
        <w:t>вует 4</w:t>
      </w:r>
      <w:r w:rsidRPr="009A1221">
        <w:rPr>
          <w:rFonts w:cs="Times New Roman"/>
          <w:color w:val="000000"/>
          <w:szCs w:val="28"/>
          <w:lang w:val="ru-RU"/>
        </w:rPr>
        <w:t xml:space="preserve"> гипотезы до начала опыта. Априорные вероятности: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Первый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>блок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 отказал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P</m:t>
            </m:r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Cs w:val="28"/>
            <w:lang w:val="ru-RU"/>
          </w:rPr>
          <m:t xml:space="preserve">)=0.5*(1-0.4)=0.3; 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Второй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блок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отказал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=0.4*(1-0.5)=0.2;</m:t>
        </m:r>
      </m:oMath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br/>
        <w:t xml:space="preserve">Отказали оба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>блок</w:t>
      </w:r>
      <w:r w:rsidR="009A1221">
        <w:rPr>
          <w:rFonts w:eastAsiaTheme="minorEastAsia" w:cs="Times New Roman"/>
          <w:color w:val="000000"/>
          <w:szCs w:val="28"/>
        </w:rPr>
        <w:t>a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=(</m:t>
        </m:r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1-0.5)*(1-0.4)=0.3;</m:t>
        </m:r>
      </m:oMath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br/>
        <w:t xml:space="preserve">Оба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>блок</w:t>
      </w:r>
      <w:r w:rsidR="009A1221">
        <w:rPr>
          <w:rFonts w:eastAsiaTheme="minorEastAsia" w:cs="Times New Roman"/>
          <w:color w:val="000000"/>
          <w:szCs w:val="28"/>
        </w:rPr>
        <w:t>a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работали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 xml:space="preserve">=0.5*0.4=0.2; </m:t>
        </m:r>
      </m:oMath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</w:p>
    <w:p w:rsidR="00A243C1" w:rsidRPr="009A1221" w:rsidRDefault="009A1221" w:rsidP="00C94B37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 w:rsidRPr="009A1221">
        <w:rPr>
          <w:rFonts w:eastAsiaTheme="minorEastAsia" w:cs="Times New Roman"/>
          <w:color w:val="000000"/>
          <w:szCs w:val="28"/>
          <w:lang w:val="ru-RU"/>
        </w:rPr>
        <w:t>Гипотезы несовмест</w:t>
      </w:r>
      <w:r>
        <w:rPr>
          <w:rFonts w:eastAsiaTheme="minorEastAsia" w:cs="Times New Roman"/>
          <w:color w:val="000000"/>
          <w:szCs w:val="28"/>
          <w:lang w:val="ru-RU"/>
        </w:rPr>
        <w:t>н</w:t>
      </w:r>
      <w:r w:rsidRPr="009A1221">
        <w:rPr>
          <w:rFonts w:eastAsiaTheme="minorEastAsia" w:cs="Times New Roman"/>
          <w:color w:val="000000"/>
          <w:szCs w:val="28"/>
          <w:lang w:val="ru-RU"/>
        </w:rPr>
        <w:t>ы, поэтому можно выполнить проверку</w:t>
      </w:r>
      <w:r>
        <w:rPr>
          <w:rFonts w:eastAsiaTheme="minorEastAsia" w:cs="Times New Roman"/>
          <w:color w:val="000000"/>
          <w:szCs w:val="28"/>
          <w:lang w:val="ru-RU"/>
        </w:rPr>
        <w:t xml:space="preserve">, найдя сумму всех вероятностей: </w:t>
      </w:r>
      <m:oMath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1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r>
          <w:rPr>
            <w:rFonts w:ascii="Cambria Math" w:hAnsi="Cambria Math" w:cs="Times New Roman"/>
            <w:color w:val="000000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;</m:t>
        </m:r>
      </m:oMath>
    </w:p>
    <w:p w:rsidR="009A1221" w:rsidRPr="009A1221" w:rsidRDefault="009A1221" w:rsidP="00C94B37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Вероятность того, что блок отказал: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=0.3+0.2+0.3=0.8;</m:t>
        </m:r>
      </m:oMath>
    </w:p>
    <w:p w:rsidR="00AE540F" w:rsidRPr="009F65C9" w:rsidRDefault="009A1221" w:rsidP="009A1221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Применяем формулу Байеса: </w:t>
      </w:r>
      <w:r w:rsidR="009F65C9" w:rsidRPr="009F65C9"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|A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*P(A|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)+P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0.3*1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0.3*1+0.2*1+0.3*1+0.2*0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8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0.375</m:t>
          </m:r>
        </m:oMath>
      </m:oMathPara>
    </w:p>
    <w:p w:rsidR="009F65C9" w:rsidRDefault="009F65C9" w:rsidP="009F65C9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</w:p>
    <w:p w:rsidR="009F65C9" w:rsidRPr="00C73162" w:rsidRDefault="009F65C9" w:rsidP="009F65C9">
      <w:pPr>
        <w:pStyle w:val="ListParagraph"/>
        <w:ind w:left="1080" w:right="-185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4. Случайные величины. Закон распределения случайной величины</w:t>
      </w: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4.26</w:t>
      </w:r>
      <w:r w:rsidRPr="00995A37">
        <w:rPr>
          <w:rFonts w:cs="Times New Roman"/>
          <w:color w:val="000000"/>
          <w:szCs w:val="28"/>
          <w:lang w:val="ru-RU"/>
        </w:rPr>
        <w:t>. Случайная величина X имеет следующую плотность вероятностей: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2A3B93F2" wp14:editId="4AA76D13">
            <wp:extent cx="3340100" cy="13081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Определить а, медиану величины X и функцию распределения F(x). Ответ медиана.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</w:rPr>
      </w:pPr>
    </w:p>
    <w:p w:rsidR="00EA5DDE" w:rsidRDefault="000F6ECE" w:rsidP="00EA5DDE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0F6ECE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BF3B06" w:rsidRPr="00072FEC" w:rsidRDefault="000F6ECE" w:rsidP="00072FEC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 w:rsidRPr="00EA5DDE">
        <w:rPr>
          <w:rFonts w:cs="Times New Roman"/>
          <w:color w:val="000000"/>
          <w:szCs w:val="28"/>
          <w:lang w:val="ru-RU"/>
        </w:rPr>
        <w:lastRenderedPageBreak/>
        <w:t>Интегрируем функцию плотности вероятно</w:t>
      </w:r>
      <w:r w:rsidR="00A6695A" w:rsidRPr="00EA5DDE">
        <w:rPr>
          <w:rFonts w:cs="Times New Roman"/>
          <w:color w:val="000000"/>
          <w:szCs w:val="28"/>
          <w:lang w:val="ru-RU"/>
        </w:rPr>
        <w:t xml:space="preserve">стей, чтобы найти </w:t>
      </w:r>
      <w:r w:rsidR="00A6695A" w:rsidRPr="008C1E34">
        <w:rPr>
          <w:rFonts w:cs="Times New Roman"/>
          <w:i/>
          <w:color w:val="000000"/>
          <w:szCs w:val="28"/>
          <w:lang w:val="ru-RU"/>
        </w:rPr>
        <w:t>а</w:t>
      </w:r>
      <w:r w:rsidR="00A6695A" w:rsidRPr="00EA5DDE">
        <w:rPr>
          <w:rFonts w:cs="Times New Roman"/>
          <w:color w:val="000000"/>
          <w:szCs w:val="28"/>
          <w:lang w:val="ru-RU"/>
        </w:rPr>
        <w:t>:</w:t>
      </w:r>
      <w:r w:rsidR="00BF3B06" w:rsidRPr="00EA5DDE">
        <w:rPr>
          <w:rFonts w:cs="Times New Roman"/>
          <w:color w:val="000000"/>
          <w:szCs w:val="28"/>
          <w:lang w:val="ru-RU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4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a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16</m:t>
                </m:r>
              </m:den>
            </m:f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+C</m:t>
            </m:r>
          </m:e>
        </m:nary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;</m:t>
        </m:r>
      </m:oMath>
    </w:p>
    <w:p w:rsidR="00C8351B" w:rsidRPr="00EA5DDE" w:rsidRDefault="00EA5DDE" w:rsidP="00EA5DDE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Найдем параметр </w:t>
      </w:r>
      <w:r w:rsidRPr="008C1E34">
        <w:rPr>
          <w:rFonts w:cs="Times New Roman"/>
          <w:i/>
          <w:color w:val="000000"/>
          <w:szCs w:val="28"/>
        </w:rPr>
        <w:t>a</w:t>
      </w:r>
      <w:r w:rsidRPr="00EA5DDE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из условий 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=1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;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=1;-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16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a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16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 xml:space="preserve">=1; </m:t>
              </m:r>
            </m:e>
          </m:nary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-a=1;</m:t>
        </m:r>
        <m:r>
          <w:rPr>
            <w:rFonts w:ascii="Cambria Math" w:hAnsi="Cambria Math" w:cs="Times New Roman"/>
            <w:color w:val="000000"/>
            <w:szCs w:val="28"/>
            <w:highlight w:val="yellow"/>
            <w:lang w:val="ru-RU"/>
          </w:rPr>
          <m:t>a=1</m:t>
        </m:r>
      </m:oMath>
      <w:r w:rsidR="000E3FED" w:rsidRPr="000E3FED">
        <w:rPr>
          <w:rFonts w:eastAsiaTheme="minorEastAsia" w:cs="Times New Roman"/>
          <w:color w:val="000000"/>
          <w:szCs w:val="28"/>
          <w:lang w:val="ru-RU"/>
        </w:rPr>
        <w:t>;</w:t>
      </w:r>
    </w:p>
    <w:p w:rsidR="00EA5DDE" w:rsidRPr="00072FEC" w:rsidRDefault="00EA5DDE" w:rsidP="00EA5DDE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Найдем функцию распределения: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; 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0*dx=0,x≤0;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highlight w:val="yellow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highlight w:val="yellow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highlight w:val="yellow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highlight w:val="yellow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  <m:t>16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,0&lt;x≤2;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=1, x&gt;2 </m:t>
          </m:r>
        </m:oMath>
      </m:oMathPara>
    </w:p>
    <w:p w:rsidR="00072FEC" w:rsidRPr="00072FEC" w:rsidRDefault="00072FEC" w:rsidP="00072FEC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График функции распределения: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w:r w:rsidRPr="00072FEC">
        <w:rPr>
          <w:rFonts w:cs="Times New Roman"/>
          <w:i/>
          <w:noProof/>
          <w:color w:val="000000"/>
          <w:szCs w:val="28"/>
          <w:lang w:val="ru-RU"/>
        </w:rPr>
        <w:drawing>
          <wp:inline distT="0" distB="0" distL="0" distR="0" wp14:anchorId="43444589" wp14:editId="1B0235B2">
            <wp:extent cx="2070100" cy="138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80" w:rsidRPr="00395380" w:rsidRDefault="000E3FED" w:rsidP="00395380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 w:rsidRPr="00072FEC">
        <w:rPr>
          <w:rFonts w:eastAsiaTheme="minorEastAsia" w:cs="Times New Roman"/>
          <w:color w:val="000000"/>
          <w:szCs w:val="28"/>
          <w:lang w:val="ru-RU"/>
        </w:rPr>
        <w:t>Найдем медиану</w:t>
      </w:r>
      <w:r w:rsidR="00395380" w:rsidRPr="00072FEC">
        <w:rPr>
          <w:rFonts w:eastAsiaTheme="minorEastAsia" w:cs="Times New Roman"/>
          <w:color w:val="000000"/>
          <w:szCs w:val="28"/>
          <w:lang w:val="ru-RU"/>
        </w:rPr>
        <w:t>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=&gt;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=&gt;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+8=0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  <w:r w:rsidR="00395380">
        <w:rPr>
          <w:rFonts w:eastAsiaTheme="minorEastAsia" w:cs="Times New Roman"/>
          <w:color w:val="000000"/>
          <w:szCs w:val="28"/>
          <w:lang w:val="ru-RU"/>
        </w:rPr>
        <w:t xml:space="preserve">Решим уравнение: получим 4 корня, но в пределах </w:t>
      </w:r>
      <w:r w:rsidR="00395380" w:rsidRPr="00395380">
        <w:rPr>
          <w:rFonts w:eastAsiaTheme="minorEastAsia" w:cs="Times New Roman"/>
          <w:color w:val="000000"/>
          <w:szCs w:val="28"/>
          <w:lang w:val="ru-RU"/>
        </w:rPr>
        <w:t>0&lt;</w:t>
      </w:r>
      <w:r w:rsidR="00395380">
        <w:rPr>
          <w:rFonts w:eastAsiaTheme="minorEastAsia" w:cs="Times New Roman"/>
          <w:color w:val="000000"/>
          <w:szCs w:val="28"/>
        </w:rPr>
        <w:t>x</w:t>
      </w:r>
      <w:r w:rsidR="00395380" w:rsidRPr="00395380">
        <w:rPr>
          <w:rFonts w:eastAsiaTheme="minorEastAsia" w:cs="Times New Roman"/>
          <w:color w:val="000000"/>
          <w:szCs w:val="28"/>
          <w:lang w:val="ru-RU"/>
        </w:rPr>
        <w:t xml:space="preserve">&lt;2 </w:t>
      </w:r>
      <w:r w:rsidR="00395380">
        <w:rPr>
          <w:rFonts w:eastAsiaTheme="minorEastAsia" w:cs="Times New Roman"/>
          <w:color w:val="000000"/>
          <w:szCs w:val="28"/>
          <w:lang w:val="ru-RU"/>
        </w:rPr>
        <w:t xml:space="preserve">лежит лишь один: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highlight w:val="yellow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highlight w:val="yellow"/>
              </w:rPr>
              <m:t>E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highlight w:val="yellow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highlight w:val="yellow"/>
              </w:rPr>
              <m:t>X</m:t>
            </m:r>
          </m:e>
        </m:d>
        <m:r>
          <w:rPr>
            <w:rFonts w:ascii="Cambria Math" w:hAnsi="Cambria Math" w:cs="Times New Roman"/>
            <w:color w:val="000000"/>
            <w:szCs w:val="28"/>
            <w:highlight w:val="yellow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  <w:szCs w:val="28"/>
                <w:highlight w:val="yellow"/>
                <w:lang w:val="ru-RU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  <w:szCs w:val="28"/>
                <w:highlight w:val="yellow"/>
                <w:lang w:val="ru-RU"/>
              </w:rPr>
              <m:t>4-2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highlight w:val="yellow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highlight w:val="yellow"/>
                    <w:lang w:val="ru-RU"/>
                  </w:rPr>
                  <m:t>2</m:t>
                </m:r>
              </m:e>
            </m:rad>
          </m:e>
        </m:rad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w:br/>
        </m:r>
      </m:oMath>
    </w:p>
    <w:p w:rsidR="00C8351B" w:rsidRPr="00027D78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 xml:space="preserve">5. </w:t>
      </w:r>
      <w:r w:rsidR="00593922">
        <w:rPr>
          <w:rFonts w:cs="Times New Roman"/>
          <w:b/>
          <w:color w:val="000000"/>
          <w:szCs w:val="28"/>
        </w:rPr>
        <w:t>cke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5.26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="00072FEC">
        <w:rPr>
          <w:rFonts w:cs="Times New Roman"/>
          <w:color w:val="000000"/>
          <w:szCs w:val="28"/>
          <w:lang w:val="ru-RU"/>
        </w:rPr>
        <w:t>С</w:t>
      </w:r>
      <w:r w:rsidR="00072FEC" w:rsidRPr="00045449">
        <w:rPr>
          <w:rFonts w:cs="Times New Roman"/>
          <w:color w:val="000000"/>
          <w:szCs w:val="28"/>
          <w:lang w:val="ru-RU"/>
        </w:rPr>
        <w:t>лучайная</w:t>
      </w:r>
      <w:r w:rsidRPr="00045449">
        <w:rPr>
          <w:rFonts w:cs="Times New Roman"/>
          <w:color w:val="000000"/>
          <w:szCs w:val="28"/>
          <w:lang w:val="ru-RU"/>
        </w:rPr>
        <w:t xml:space="preserve"> величина X имеет равномерное распределение с параметрами</w:t>
      </w:r>
      <w:r>
        <w:rPr>
          <w:rFonts w:cs="Times New Roman"/>
          <w:color w:val="000000"/>
          <w:szCs w:val="28"/>
          <w:lang w:val="ru-RU"/>
        </w:rPr>
        <w:t xml:space="preserve">: 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4105AA8" wp14:editId="52728FF5">
            <wp:extent cx="2921000" cy="50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t xml:space="preserve"> 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color w:val="000000"/>
          <w:szCs w:val="28"/>
          <w:lang w:val="ru-RU"/>
        </w:rPr>
        <w:t xml:space="preserve">Найти плотность вероятности f(у) случайной величины Y=φ(x). В ответ записать значение </w:t>
      </w:r>
      <w:r>
        <w:rPr>
          <w:rFonts w:cs="Times New Roman"/>
          <w:color w:val="000000"/>
          <w:szCs w:val="28"/>
          <w:lang w:val="ru-RU"/>
        </w:rPr>
        <w:t>f(y_0)</w:t>
      </w:r>
      <w:r w:rsidRPr="00045449">
        <w:rPr>
          <w:rFonts w:cs="Times New Roman"/>
          <w:color w:val="000000"/>
          <w:szCs w:val="28"/>
          <w:lang w:val="ru-RU"/>
        </w:rPr>
        <w:t>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0099B4C" wp14:editId="5B977EA9">
            <wp:extent cx="4648200" cy="49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AD" w:rsidRDefault="00C5389C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C5389C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 xml:space="preserve">: </w:t>
      </w:r>
    </w:p>
    <w:p w:rsidR="00C8351B" w:rsidRPr="00B45AC9" w:rsidRDefault="00C5389C" w:rsidP="00C5389C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 w:rsidRPr="00C5389C">
        <w:rPr>
          <w:rFonts w:cs="Times New Roman"/>
          <w:color w:val="000000"/>
          <w:szCs w:val="28"/>
          <w:lang w:val="ru-RU"/>
        </w:rPr>
        <w:t>Равномерное распределение задается функцией</w:t>
      </w:r>
      <w:r>
        <w:rPr>
          <w:rFonts w:cs="Times New Roman"/>
          <w:color w:val="000000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b-a</m:t>
                    </m:r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, a&lt;x&lt;b,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0, a&gt;x&gt;b,</m:t>
                </m:r>
              </m:e>
            </m:eqArr>
          </m:e>
        </m:d>
      </m:oMath>
    </w:p>
    <w:p w:rsidR="00D832F5" w:rsidRPr="00974EE0" w:rsidRDefault="00D832F5" w:rsidP="00C5389C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lastRenderedPageBreak/>
        <w:t>Интервал определяется из системы:</w:t>
      </w:r>
      <w:r w:rsidR="00B45AC9">
        <w:rPr>
          <w:rFonts w:eastAsiaTheme="minorEastAsia" w:cs="Times New Roman"/>
          <w:color w:val="000000"/>
          <w:szCs w:val="28"/>
          <w:lang w:val="ru-RU"/>
        </w:rPr>
        <w:br/>
      </w:r>
      <w:r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,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ru-RU"/>
                          </w:rPr>
                          <m:t>3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=&gt;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=1,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ru-RU"/>
                          </w:rPr>
                          <m:t>3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ru-RU"/>
                          </w:rPr>
                          <m:t>3</m:t>
                        </m:r>
                      </m:e>
                    </m:rad>
                  </m:den>
                </m:f>
              </m:e>
            </m:eqAr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=&gt;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a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b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=2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 xml:space="preserve"> b-a=4</m:t>
                </m:r>
              </m:e>
            </m:eqArr>
          </m:e>
        </m:d>
      </m:oMath>
      <w:r w:rsidR="00974EE0" w:rsidRPr="00974EE0">
        <w:rPr>
          <w:rFonts w:eastAsiaTheme="minorEastAsia" w:cs="Times New Roman"/>
          <w:color w:val="000000"/>
          <w:szCs w:val="28"/>
          <w:lang w:val="ru-RU"/>
        </w:rPr>
        <w:t>=&gt;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a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=-1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b=3</m:t>
                </m:r>
              </m:e>
            </m:eqArr>
          </m:e>
        </m:d>
      </m:oMath>
    </w:p>
    <w:p w:rsidR="00974EE0" w:rsidRPr="00B45AC9" w:rsidRDefault="00A0776B" w:rsidP="00C5389C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Плотность</w:t>
      </w:r>
      <w:r w:rsidR="00974EE0">
        <w:rPr>
          <w:rFonts w:cs="Times New Roman"/>
          <w:color w:val="000000"/>
          <w:szCs w:val="28"/>
          <w:lang w:val="ru-RU"/>
        </w:rPr>
        <w:t xml:space="preserve"> вероятности в интервале </w:t>
      </w:r>
      <w:r w:rsidR="00C860BA" w:rsidRPr="00530BF2">
        <w:rPr>
          <w:rFonts w:cs="Times New Roman"/>
          <w:color w:val="000000"/>
          <w:szCs w:val="28"/>
          <w:lang w:val="ru-RU"/>
        </w:rPr>
        <w:t>[</w:t>
      </w:r>
      <w:r w:rsidR="00C860BA">
        <w:rPr>
          <w:rFonts w:cs="Times New Roman"/>
          <w:color w:val="000000"/>
          <w:szCs w:val="28"/>
        </w:rPr>
        <w:t>a</w:t>
      </w:r>
      <w:r w:rsidR="00C860BA" w:rsidRPr="00530BF2">
        <w:rPr>
          <w:rFonts w:cs="Times New Roman"/>
          <w:color w:val="000000"/>
          <w:szCs w:val="28"/>
          <w:lang w:val="ru-RU"/>
        </w:rPr>
        <w:t>,</w:t>
      </w:r>
      <w:r w:rsidR="00C860BA">
        <w:rPr>
          <w:rFonts w:cs="Times New Roman"/>
          <w:color w:val="000000"/>
          <w:szCs w:val="28"/>
        </w:rPr>
        <w:t>b</w:t>
      </w:r>
      <w:r w:rsidR="00C860BA" w:rsidRPr="00530BF2">
        <w:rPr>
          <w:rFonts w:cs="Times New Roman"/>
          <w:color w:val="000000"/>
          <w:szCs w:val="28"/>
          <w:lang w:val="ru-RU"/>
        </w:rPr>
        <w:t>]</w:t>
      </w:r>
      <w:r w:rsidR="00974EE0">
        <w:rPr>
          <w:rFonts w:cs="Times New Roman"/>
          <w:color w:val="000000"/>
          <w:szCs w:val="28"/>
          <w:lang w:val="ru-RU"/>
        </w:rPr>
        <w:t xml:space="preserve"> постоянна:</w:t>
      </w:r>
      <w:r w:rsidR="00974EE0">
        <w:rPr>
          <w:rFonts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, -1≤x≤3,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0, -1≥x, 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≥3,</m:t>
                  </m:r>
                </m:e>
              </m:eqArr>
            </m:e>
          </m:d>
        </m:oMath>
      </m:oMathPara>
    </w:p>
    <w:p w:rsidR="00530BF2" w:rsidRPr="00530BF2" w:rsidRDefault="006F77F6" w:rsidP="00530BF2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Функция </w:t>
      </w:r>
      <w:r w:rsidR="00530BF2">
        <w:rPr>
          <w:rFonts w:eastAsiaTheme="minorEastAsia" w:cs="Times New Roman"/>
          <w:color w:val="000000"/>
          <w:szCs w:val="28"/>
          <w:lang w:val="ru-RU"/>
        </w:rPr>
        <w:t>распределения:</w:t>
      </w:r>
      <w:r w:rsidR="00530BF2"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0,x&lt;-1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,-1≤x≤3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1,x&gt;3</m:t>
                  </m:r>
                </m:e>
              </m:eqArr>
            </m:e>
          </m:d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</w:p>
    <w:p w:rsidR="00160898" w:rsidRPr="00160898" w:rsidRDefault="00C5389C" w:rsidP="005E6B8D">
      <w:pPr>
        <w:pStyle w:val="ListParagraph"/>
        <w:numPr>
          <w:ilvl w:val="1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Y=φ(x)</w:t>
      </w:r>
      <w:r w:rsidRPr="00C5389C">
        <w:rPr>
          <w:rFonts w:cs="Times New Roman"/>
          <w:color w:val="000000"/>
          <w:szCs w:val="28"/>
          <w:lang w:val="ru-RU"/>
        </w:rPr>
        <w:t xml:space="preserve"> -  </w:t>
      </w:r>
      <w:r w:rsidR="00905EE7">
        <w:rPr>
          <w:rFonts w:cs="Times New Roman"/>
          <w:color w:val="000000"/>
          <w:szCs w:val="28"/>
          <w:lang w:val="ru-RU"/>
        </w:rPr>
        <w:t xml:space="preserve">выделим интервалы по оси </w:t>
      </w:r>
      <w:r w:rsidR="00905EE7">
        <w:rPr>
          <w:rFonts w:cs="Times New Roman"/>
          <w:color w:val="000000"/>
          <w:szCs w:val="28"/>
        </w:rPr>
        <w:t>Y</w:t>
      </w:r>
      <w:r w:rsidR="00905EE7" w:rsidRPr="00905EE7">
        <w:rPr>
          <w:rFonts w:cs="Times New Roman"/>
          <w:color w:val="000000"/>
          <w:szCs w:val="28"/>
          <w:lang w:val="ru-RU"/>
        </w:rPr>
        <w:t xml:space="preserve"> </w:t>
      </w:r>
      <w:r w:rsidR="00905EE7">
        <w:rPr>
          <w:rFonts w:cs="Times New Roman"/>
          <w:color w:val="000000"/>
          <w:szCs w:val="28"/>
          <w:lang w:val="ru-RU"/>
        </w:rPr>
        <w:t>в зависимости от количества обратных функций</w:t>
      </w:r>
      <w:r w:rsidR="00A74225">
        <w:rPr>
          <w:rFonts w:cs="Times New Roman"/>
          <w:color w:val="000000"/>
          <w:szCs w:val="28"/>
          <w:lang w:val="ru-RU"/>
        </w:rPr>
        <w:t>:</w:t>
      </w:r>
      <w:r w:rsidR="00905EE7">
        <w:rPr>
          <w:rFonts w:cs="Times New Roman"/>
          <w:color w:val="000000"/>
          <w:szCs w:val="28"/>
          <w:lang w:val="ru-RU"/>
        </w:rPr>
        <w:br/>
      </w:r>
      <m:oMathPara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-∞;0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Cs w:val="28"/>
            </w:rPr>
            <m:t>n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0,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n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=2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1,81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n=1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81,+∞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n=0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(φ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)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dφ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y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dy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  <w:r w:rsidR="002E001E">
        <w:rPr>
          <w:rFonts w:eastAsiaTheme="minorEastAsia" w:cs="Times New Roman"/>
          <w:color w:val="000000"/>
          <w:szCs w:val="28"/>
          <w:lang w:val="ru-RU"/>
        </w:rPr>
        <w:t xml:space="preserve">для </w:t>
      </w:r>
      <w:r w:rsidR="002E001E">
        <w:rPr>
          <w:rFonts w:eastAsiaTheme="minorEastAsia" w:cs="Times New Roman"/>
          <w:color w:val="000000"/>
          <w:szCs w:val="28"/>
        </w:rPr>
        <w:t>y</w:t>
      </w:r>
      <w:r w:rsidR="002E001E" w:rsidRPr="002E001E">
        <w:rPr>
          <w:rFonts w:eastAsiaTheme="minorEastAsia" w:cs="Times New Roman"/>
          <w:color w:val="000000"/>
          <w:szCs w:val="28"/>
          <w:lang w:val="ru-RU"/>
        </w:rPr>
        <w:t>(0,1):</w:t>
      </w:r>
      <w:r w:rsidR="002E001E" w:rsidRPr="002E001E"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-1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deg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y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,</m:t>
          </m:r>
          <m:sSubSup>
            <m:sSubSup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-1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=-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deg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y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|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-1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,|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-1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  <m:oMath>
        <m:r>
          <w:rPr>
            <w:rFonts w:ascii="Cambria Math" w:hAnsi="Cambria Math" w:cs="Times New Roman"/>
            <w:color w:val="000000"/>
            <w:szCs w:val="28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y</m:t>
            </m:r>
          </m:e>
        </m:d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ad>
                  <m:ra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g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</w:rPr>
                      <m:t>y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color w:val="000000"/>
                    <w:szCs w:val="28"/>
                    <w:lang w:val="ru-RU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n>
                </m:f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  <w:lang w:val="ru-RU"/>
                  </w:rPr>
                  <m:t>-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g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</w:rPr>
                      <m:t>y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color w:val="000000"/>
                    <w:szCs w:val="28"/>
                    <w:lang w:val="ru-RU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n>
                </m:f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16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n>
                </m:f>
              </m:sup>
            </m:sSup>
          </m:den>
        </m:f>
      </m:oMath>
      <w:r w:rsidR="005E6B8D" w:rsidRPr="00B61E5C">
        <w:rPr>
          <w:rFonts w:eastAsiaTheme="minorEastAsia" w:cs="Times New Roman"/>
          <w:color w:val="000000"/>
          <w:szCs w:val="28"/>
          <w:lang w:val="ru-RU"/>
        </w:rPr>
        <w:t>,</w:t>
      </w:r>
      <w:r w:rsidR="005E6B8D" w:rsidRPr="005E6B8D">
        <w:rPr>
          <w:rFonts w:eastAsiaTheme="minorEastAsia" w:cs="Times New Roman"/>
          <w:color w:val="000000"/>
          <w:szCs w:val="28"/>
          <w:lang w:val="ru-RU"/>
        </w:rPr>
        <w:br/>
      </w:r>
    </w:p>
    <w:p w:rsidR="00160898" w:rsidRDefault="00160898" w:rsidP="00160898">
      <w:pPr>
        <w:pStyle w:val="ListParagraph"/>
        <w:ind w:left="1080"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 xml:space="preserve">Для </w:t>
      </w:r>
      <w:r>
        <w:rPr>
          <w:rFonts w:cs="Times New Roman"/>
          <w:color w:val="000000"/>
          <w:szCs w:val="28"/>
        </w:rPr>
        <w:t>y(1,81)</w:t>
      </w:r>
    </w:p>
    <w:p w:rsidR="00562275" w:rsidRPr="00562275" w:rsidRDefault="00027D78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-1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deg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y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|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-1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 xml:space="preserve"> </m:t>
              </m:r>
            </m:den>
          </m:f>
        </m:oMath>
      </m:oMathPara>
    </w:p>
    <w:p w:rsidR="00027D78" w:rsidRPr="00027D78" w:rsidRDefault="00562275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ad>
                    <m:ra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rad>
                  <m:ctrl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</m:den>
          </m:f>
        </m:oMath>
      </m:oMathPara>
      <w:bookmarkStart w:id="0" w:name="_GoBack"/>
      <w:bookmarkEnd w:id="0"/>
    </w:p>
    <w:p w:rsidR="00610B05" w:rsidRPr="00027D78" w:rsidRDefault="00027D78" w:rsidP="00610B05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fPr>
            <m:num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radPr>
                <m:deg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den>
          </m:f>
        </m:oMath>
      </m:oMathPara>
    </w:p>
    <w:p w:rsidR="00C86128" w:rsidRDefault="00562275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</m:oMathPara>
    </w:p>
    <w:p w:rsidR="00725B05" w:rsidRPr="00725B05" w:rsidRDefault="00B61E5C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lastRenderedPageBreak/>
        <w:t xml:space="preserve">0 при </w:t>
      </w:r>
      <w:r w:rsidRPr="00B61E5C">
        <w:rPr>
          <w:rFonts w:eastAsiaTheme="minorEastAsia" w:cs="Times New Roman"/>
          <w:i/>
          <w:color w:val="000000"/>
          <w:szCs w:val="28"/>
        </w:rPr>
        <w:t>y</w:t>
      </w:r>
      <w:r>
        <w:rPr>
          <w:rFonts w:eastAsiaTheme="minorEastAsia" w:cs="Times New Roman"/>
          <w:color w:val="000000"/>
          <w:szCs w:val="28"/>
          <w:lang w:val="ru-RU"/>
        </w:rPr>
        <w:t xml:space="preserve"> не в </w:t>
      </w:r>
      <w:r w:rsidR="000027C6">
        <w:rPr>
          <w:rFonts w:eastAsiaTheme="minorEastAsia" w:cs="Times New Roman"/>
          <w:color w:val="000000"/>
          <w:szCs w:val="28"/>
          <w:lang w:val="ru-RU"/>
        </w:rPr>
        <w:t>[</w:t>
      </w:r>
      <w:r w:rsidR="000027C6" w:rsidRPr="000027C6">
        <w:rPr>
          <w:rFonts w:eastAsiaTheme="minorEastAsia" w:cs="Times New Roman"/>
          <w:color w:val="000000"/>
          <w:szCs w:val="28"/>
          <w:lang w:val="ru-RU"/>
        </w:rPr>
        <w:t>0</w:t>
      </w:r>
      <w:r w:rsidR="004173B1">
        <w:rPr>
          <w:rFonts w:eastAsiaTheme="minorEastAsia" w:cs="Times New Roman"/>
          <w:color w:val="000000"/>
          <w:szCs w:val="28"/>
          <w:lang w:val="ru-RU"/>
        </w:rPr>
        <w:t>;</w:t>
      </w:r>
      <w:r w:rsidR="004173B1" w:rsidRPr="004173B1">
        <w:rPr>
          <w:rFonts w:eastAsiaTheme="minorEastAsia" w:cs="Times New Roman"/>
          <w:color w:val="000000"/>
          <w:szCs w:val="28"/>
          <w:lang w:val="ru-RU"/>
        </w:rPr>
        <w:t>81</w:t>
      </w:r>
      <w:r w:rsidRPr="00B61E5C">
        <w:rPr>
          <w:rFonts w:eastAsiaTheme="minorEastAsia" w:cs="Times New Roman"/>
          <w:color w:val="000000"/>
          <w:szCs w:val="28"/>
          <w:lang w:val="ru-RU"/>
        </w:rPr>
        <w:t>]</w:t>
      </w:r>
      <w:r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725B05" w:rsidRPr="00725B05">
        <w:rPr>
          <w:rFonts w:eastAsiaTheme="minorEastAsia" w:cs="Times New Roman"/>
          <w:color w:val="000000"/>
          <w:szCs w:val="28"/>
          <w:lang w:val="ru-RU"/>
        </w:rPr>
        <w:t>;</w:t>
      </w:r>
      <w:r w:rsidR="004173B1">
        <w:rPr>
          <w:rFonts w:eastAsiaTheme="minorEastAsia" w:cs="Times New Roman"/>
          <w:color w:val="000000"/>
          <w:szCs w:val="28"/>
          <w:lang w:val="ru-RU"/>
        </w:rPr>
        <w:br/>
        <w:t xml:space="preserve">Возможные значения </w:t>
      </w:r>
      <w:r w:rsidR="004173B1">
        <w:rPr>
          <w:rFonts w:eastAsiaTheme="minorEastAsia" w:cs="Times New Roman"/>
          <w:color w:val="000000"/>
          <w:szCs w:val="28"/>
        </w:rPr>
        <w:t>Y</w:t>
      </w:r>
      <w:r w:rsidR="004173B1" w:rsidRPr="004173B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4173B1">
        <w:rPr>
          <w:rFonts w:eastAsiaTheme="minorEastAsia" w:cs="Times New Roman"/>
          <w:color w:val="000000"/>
          <w:szCs w:val="28"/>
          <w:lang w:val="ru-RU"/>
        </w:rPr>
        <w:t xml:space="preserve">заключены в интервале </w:t>
      </w:r>
      <w:r w:rsidR="000027C6">
        <w:rPr>
          <w:rFonts w:eastAsiaTheme="minorEastAsia" w:cs="Times New Roman"/>
          <w:color w:val="000000"/>
          <w:szCs w:val="28"/>
          <w:lang w:val="ru-RU"/>
        </w:rPr>
        <w:t>[</w:t>
      </w:r>
      <w:r w:rsidR="000027C6" w:rsidRPr="000027C6">
        <w:rPr>
          <w:rFonts w:eastAsiaTheme="minorEastAsia" w:cs="Times New Roman"/>
          <w:color w:val="000000"/>
          <w:szCs w:val="28"/>
          <w:lang w:val="ru-RU"/>
        </w:rPr>
        <w:t>0</w:t>
      </w:r>
      <w:r w:rsidR="004173B1" w:rsidRPr="004173B1">
        <w:rPr>
          <w:rFonts w:eastAsiaTheme="minorEastAsia" w:cs="Times New Roman"/>
          <w:color w:val="000000"/>
          <w:szCs w:val="28"/>
          <w:lang w:val="ru-RU"/>
        </w:rPr>
        <w:t xml:space="preserve">;81], </w:t>
      </w:r>
      <w:r w:rsidR="004173B1">
        <w:rPr>
          <w:rFonts w:eastAsiaTheme="minorEastAsia" w:cs="Times New Roman"/>
          <w:color w:val="000000"/>
          <w:szCs w:val="28"/>
          <w:lang w:val="ru-RU"/>
        </w:rPr>
        <w:t xml:space="preserve">а значит </w:t>
      </w:r>
      <m:oMath>
        <m:r>
          <w:rPr>
            <w:rFonts w:ascii="Cambria Math" w:hAnsi="Cambria Math" w:cs="Times New Roman"/>
            <w:color w:val="000000"/>
            <w:szCs w:val="28"/>
            <w:highlight w:val="yellow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  <w:highlight w:val="yellow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Cs w:val="28"/>
                <w:highlight w:val="yellow"/>
                <w:lang w:val="ru-RU"/>
              </w:rPr>
              <m:t>-0.5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Cs w:val="28"/>
            <w:highlight w:val="yellow"/>
            <w:lang w:val="ru-RU"/>
          </w:rPr>
          <m:t>=</m:t>
        </m:r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0</m:t>
        </m:r>
      </m:oMath>
    </w:p>
    <w:p w:rsidR="00C5389C" w:rsidRDefault="00C5389C" w:rsidP="00C5389C">
      <w:pPr>
        <w:ind w:right="-185"/>
        <w:rPr>
          <w:rFonts w:eastAsiaTheme="minorEastAsia" w:cs="Times New Roman"/>
          <w:color w:val="000000"/>
          <w:szCs w:val="28"/>
          <w:lang w:val="ru-RU"/>
        </w:rPr>
      </w:pPr>
    </w:p>
    <w:p w:rsidR="00C8351B" w:rsidRPr="00995A37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6. Математическое ожидание случайной величины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6.26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Pr="00045449">
        <w:rPr>
          <w:rFonts w:cs="Times New Roman"/>
          <w:color w:val="000000"/>
          <w:szCs w:val="28"/>
          <w:lang w:val="ru-RU"/>
        </w:rPr>
        <w:t>найти математическое ожидание квадрата случайной величины X, заданной плотностью вероятностей.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DE3013E" wp14:editId="68B39E48">
            <wp:extent cx="3505200" cy="139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6C" w:rsidRPr="00CE3D6C" w:rsidRDefault="00FB7E85" w:rsidP="00CE3D6C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FB7E85">
        <w:rPr>
          <w:rFonts w:cs="Times New Roman"/>
          <w:b/>
          <w:color w:val="000000"/>
          <w:szCs w:val="28"/>
          <w:lang w:val="ru-RU"/>
        </w:rPr>
        <w:t>Решение</w:t>
      </w:r>
      <w:r w:rsidR="00CE3D6C" w:rsidRPr="00CE3D6C">
        <w:rPr>
          <w:rFonts w:cs="Times New Roman"/>
          <w:b/>
          <w:color w:val="000000"/>
          <w:szCs w:val="28"/>
          <w:lang w:val="ru-RU"/>
        </w:rPr>
        <w:t>:</w:t>
      </w:r>
    </w:p>
    <w:p w:rsidR="00CE3D6C" w:rsidRPr="00CE3D6C" w:rsidRDefault="00CE3D6C" w:rsidP="00CE3D6C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1) Найдем параметр А из условия: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 xml:space="preserve">dx=1; 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dx=1;A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</m:func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</m:sup>
                  </m:sSub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=1;A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-A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=1;A=1; </m:t>
                  </m:r>
                </m:e>
              </m:nary>
            </m:e>
          </m:nary>
        </m:oMath>
      </m:oMathPara>
    </w:p>
    <w:p w:rsidR="00FB7E85" w:rsidRPr="00FB7E85" w:rsidRDefault="00FB7E85" w:rsidP="00C8351B">
      <w:pPr>
        <w:ind w:right="-185" w:firstLine="720"/>
        <w:rPr>
          <w:rFonts w:cs="Times New Roman"/>
          <w:color w:val="000000"/>
          <w:szCs w:val="28"/>
        </w:rPr>
      </w:pPr>
      <w:r w:rsidRPr="00FB7E85">
        <w:rPr>
          <w:rFonts w:cs="Times New Roman"/>
          <w:color w:val="000000"/>
          <w:szCs w:val="28"/>
          <w:lang w:val="ru-RU"/>
        </w:rPr>
        <w:t xml:space="preserve">1) </w:t>
      </w:r>
      <w:r>
        <w:rPr>
          <w:rFonts w:cs="Times New Roman"/>
          <w:color w:val="000000"/>
          <w:szCs w:val="28"/>
          <w:lang w:val="ru-RU"/>
        </w:rPr>
        <w:t xml:space="preserve">Математическое ожидание квадрата </w:t>
      </w:r>
      <w:r>
        <w:rPr>
          <w:rFonts w:cs="Times New Roman"/>
          <w:color w:val="000000"/>
          <w:szCs w:val="28"/>
        </w:rPr>
        <w:t>X:</w:t>
      </w:r>
    </w:p>
    <w:p w:rsidR="00FB7E85" w:rsidRPr="00FB7E85" w:rsidRDefault="00FB7E85" w:rsidP="00FB7E85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</m:oMath>
      </m:oMathPara>
    </w:p>
    <w:p w:rsidR="00FB7E85" w:rsidRPr="00E81DB6" w:rsidRDefault="00FB7E85" w:rsidP="00FB7E85">
      <w:pPr>
        <w:ind w:right="-185" w:firstLine="720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2) Находим математическое ожидание </w:t>
      </w:r>
      <w:r w:rsidR="000F01A9">
        <w:rPr>
          <w:rFonts w:eastAsiaTheme="minorEastAsia" w:cs="Times New Roman"/>
          <w:color w:val="000000"/>
          <w:szCs w:val="28"/>
          <w:lang w:val="ru-RU"/>
        </w:rPr>
        <w:t xml:space="preserve">квадрата </w:t>
      </w:r>
      <w:r w:rsidR="000F01A9">
        <w:rPr>
          <w:rFonts w:eastAsiaTheme="minorEastAsia" w:cs="Times New Roman"/>
          <w:color w:val="000000"/>
          <w:szCs w:val="28"/>
        </w:rPr>
        <w:t>X</w:t>
      </w:r>
      <w:r>
        <w:rPr>
          <w:rFonts w:eastAsiaTheme="minorEastAsia" w:cs="Times New Roman"/>
          <w:color w:val="000000"/>
          <w:szCs w:val="28"/>
          <w:lang w:val="ru-RU"/>
        </w:rPr>
        <w:t>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w:r>
        <w:rPr>
          <w:rFonts w:eastAsiaTheme="minorEastAsia" w:cs="Times New Roman"/>
          <w:color w:val="000000"/>
          <w:szCs w:val="28"/>
          <w:lang w:val="ru-RU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+2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m:t>x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x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-2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x</m:t>
              </m:r>
            </m:e>
          </m:func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func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+2*0*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</m:func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*1+2*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*0-2*1-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*0+2*0*1-2*0=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-2=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0.46740</m:t>
          </m:r>
        </m:oMath>
      </m:oMathPara>
    </w:p>
    <w:p w:rsidR="00FB7E85" w:rsidRPr="00FB7E85" w:rsidRDefault="00FB7E85" w:rsidP="00C8351B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</w:p>
    <w:p w:rsidR="00FB7E85" w:rsidRPr="00FB7E85" w:rsidRDefault="00FB7E85" w:rsidP="00C8351B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</w:p>
    <w:p w:rsidR="00FB7E85" w:rsidRPr="00FB7E85" w:rsidRDefault="00FB7E85" w:rsidP="00C8351B">
      <w:pPr>
        <w:ind w:right="-185" w:firstLine="720"/>
        <w:rPr>
          <w:rFonts w:eastAsiaTheme="minorEastAsia" w:cs="Times New Roman"/>
          <w:b/>
          <w:color w:val="000000"/>
          <w:szCs w:val="28"/>
          <w:lang w:val="ru-RU"/>
        </w:rPr>
      </w:pPr>
    </w:p>
    <w:p w:rsidR="00C8351B" w:rsidRPr="00045449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045449">
        <w:rPr>
          <w:rFonts w:cs="Times New Roman"/>
          <w:b/>
          <w:color w:val="000000"/>
          <w:szCs w:val="28"/>
          <w:lang w:val="ru-RU"/>
        </w:rPr>
        <w:t>7. Дисперсия случайной величины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7.26</w:t>
      </w:r>
      <w:r>
        <w:rPr>
          <w:rFonts w:cs="Times New Roman"/>
          <w:color w:val="000000"/>
          <w:szCs w:val="28"/>
          <w:lang w:val="ru-RU"/>
        </w:rPr>
        <w:t xml:space="preserve"> найти </w:t>
      </w:r>
      <w:r w:rsidRPr="00045449">
        <w:rPr>
          <w:rFonts w:cs="Times New Roman"/>
          <w:color w:val="000000"/>
          <w:szCs w:val="28"/>
          <w:lang w:val="ru-RU"/>
        </w:rPr>
        <w:t>дисперсию случайной величины X по заданной плотности вероятностей.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4DCC2C89" wp14:editId="2CD571B1">
            <wp:extent cx="1600200" cy="774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9C" w:rsidRDefault="0089469C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89469C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89469C" w:rsidRPr="00122111" w:rsidRDefault="00143697" w:rsidP="00143697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Найдем функцию распределения</w:t>
      </w:r>
      <w:r w:rsidRPr="00143697">
        <w:rPr>
          <w:rFonts w:cs="Times New Roman"/>
          <w:color w:val="000000"/>
          <w:szCs w:val="28"/>
          <w:lang w:val="ru-RU"/>
        </w:rPr>
        <w:t xml:space="preserve"> </w:t>
      </w:r>
      <w:r w:rsidRPr="00143697">
        <w:rPr>
          <w:rFonts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=0,x≤0;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,0&lt;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≤1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=1,x&gt;1;</m:t>
          </m:r>
        </m:oMath>
      </m:oMathPara>
    </w:p>
    <w:p w:rsidR="00285345" w:rsidRPr="00122111" w:rsidRDefault="001C296A" w:rsidP="00143697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Дисперсия</w:t>
      </w:r>
      <w:r w:rsidR="00D231BB">
        <w:rPr>
          <w:rFonts w:eastAsiaTheme="minorEastAsia" w:cs="Times New Roman"/>
          <w:color w:val="000000"/>
          <w:szCs w:val="28"/>
          <w:lang w:val="ru-RU"/>
        </w:rPr>
        <w:t xml:space="preserve"> высчитывается по формуле</w:t>
      </w:r>
      <w:r>
        <w:rPr>
          <w:rFonts w:eastAsiaTheme="minorEastAsia" w:cs="Times New Roman"/>
          <w:color w:val="000000"/>
          <w:szCs w:val="28"/>
          <w:lang w:val="ru-RU"/>
        </w:rPr>
        <w:t xml:space="preserve">: 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</m:oMath>
      </m:oMathPara>
    </w:p>
    <w:p w:rsidR="007C47E1" w:rsidRPr="00122111" w:rsidRDefault="00285345" w:rsidP="005F765C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Находим математическое ожидание:</w:t>
      </w:r>
      <w:r w:rsidR="005F765C"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-1-1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-0-1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=0.1321</m:t>
              </m:r>
            </m:e>
          </m:nary>
        </m:oMath>
      </m:oMathPara>
    </w:p>
    <w:p w:rsidR="00143697" w:rsidRPr="00122111" w:rsidRDefault="007C47E1" w:rsidP="005F765C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Находим дисперсию: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0.1321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-2x-2</m:t>
                      </m:r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0.1321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-1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-2*1-2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-0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-2*0-2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0.1321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</m:t>
              </m:r>
              <m:r>
                <w:rPr>
                  <w:rFonts w:ascii="Cambria Math" w:hAnsi="Cambria Math" w:cs="Times New Roman"/>
                  <w:color w:val="000000"/>
                  <w:szCs w:val="28"/>
                  <w:highlight w:val="yellow"/>
                  <w:lang w:val="ru-RU"/>
                </w:rPr>
                <m:t>0.0629</m:t>
              </m:r>
            </m:e>
          </m:nary>
        </m:oMath>
      </m:oMathPara>
    </w:p>
    <w:p w:rsidR="0089469C" w:rsidRPr="0089469C" w:rsidRDefault="0089469C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3A2456">
        <w:rPr>
          <w:rFonts w:cs="Times New Roman"/>
          <w:b/>
          <w:color w:val="000000"/>
          <w:szCs w:val="28"/>
          <w:lang w:val="ru-RU"/>
        </w:rPr>
        <w:t>8. Системы случайных величин</w:t>
      </w: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Д</w:t>
      </w:r>
      <w:r w:rsidRPr="003A2456">
        <w:rPr>
          <w:rFonts w:cs="Times New Roman"/>
          <w:color w:val="000000"/>
          <w:szCs w:val="28"/>
          <w:lang w:val="ru-RU"/>
        </w:rPr>
        <w:t>вухмерный случайный вектор (Х, У)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Pr="003A2456">
        <w:rPr>
          <w:rFonts w:cs="Times New Roman"/>
          <w:color w:val="000000"/>
          <w:szCs w:val="28"/>
          <w:lang w:val="ru-RU"/>
        </w:rPr>
        <w:t>равномерно распределен внутри выделенной жирными прямыми линиями на рисунке области B. Двухмерная плотность вероятности f(x,y) одинакова для любой точки этой области 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4"/>
        <w:gridCol w:w="1050"/>
        <w:gridCol w:w="1051"/>
        <w:gridCol w:w="1052"/>
        <w:gridCol w:w="1052"/>
        <w:gridCol w:w="1052"/>
        <w:gridCol w:w="1052"/>
        <w:gridCol w:w="1052"/>
        <w:gridCol w:w="1052"/>
      </w:tblGrid>
      <w:tr w:rsidR="00B70682" w:rsidTr="008F6F94">
        <w:tc>
          <w:tcPr>
            <w:tcW w:w="1214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Вариант</w:t>
            </w:r>
          </w:p>
        </w:tc>
        <w:tc>
          <w:tcPr>
            <w:tcW w:w="1050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x1</w:t>
            </w:r>
          </w:p>
        </w:tc>
        <w:tc>
          <w:tcPr>
            <w:tcW w:w="1051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x2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x3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x4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x5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x6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y1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y2</w:t>
            </w:r>
          </w:p>
        </w:tc>
      </w:tr>
      <w:tr w:rsidR="00B70682" w:rsidTr="008F6F94">
        <w:tc>
          <w:tcPr>
            <w:tcW w:w="1214" w:type="dxa"/>
          </w:tcPr>
          <w:p w:rsid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8.26</w:t>
            </w:r>
          </w:p>
        </w:tc>
        <w:tc>
          <w:tcPr>
            <w:tcW w:w="1050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051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</w:tr>
    </w:tbl>
    <w:p w:rsidR="008F6F94" w:rsidRPr="00122111" w:rsidRDefault="008F6F94" w:rsidP="008F6F94">
      <w:pPr>
        <w:ind w:right="-185" w:firstLine="720"/>
        <w:rPr>
          <w:rFonts w:cs="Times New Roman"/>
          <w:i/>
          <w:color w:val="000000"/>
          <w:szCs w:val="28"/>
          <w:lang w:val="ru-RU"/>
        </w:rPr>
      </w:pPr>
      <w:r w:rsidRPr="00122111">
        <w:rPr>
          <w:rFonts w:cs="Times New Roman"/>
          <w:i/>
          <w:color w:val="000000"/>
          <w:szCs w:val="28"/>
          <w:lang w:val="ru-RU"/>
        </w:rPr>
        <w:lastRenderedPageBreak/>
        <w:t>Вычислить коэффициент корреляции между величинами X и Y.</w:t>
      </w:r>
    </w:p>
    <w:p w:rsidR="00B70682" w:rsidRDefault="00704830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c, (x,y)∈B,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0, иначе,</m:t>
                  </m:r>
                </m:e>
              </m:eqArr>
            </m:e>
          </m:d>
        </m:oMath>
      </m:oMathPara>
    </w:p>
    <w:p w:rsidR="00C8351B" w:rsidRPr="003A2456" w:rsidRDefault="00C8351B" w:rsidP="008F6F94">
      <w:pPr>
        <w:ind w:right="-185"/>
        <w:rPr>
          <w:rFonts w:cs="Times New Roman"/>
          <w:color w:val="000000"/>
          <w:szCs w:val="28"/>
          <w:lang w:val="ru-RU"/>
        </w:rPr>
      </w:pPr>
      <w:r w:rsidRPr="003A2456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2F1E5FD" wp14:editId="2510F5F3">
            <wp:extent cx="6119495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42" w:rsidRDefault="008F6F94" w:rsidP="00D21642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8F6F94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E95EA2" w:rsidRPr="00E95EA2" w:rsidRDefault="00E95EA2" w:rsidP="00D21642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95EA2">
        <w:rPr>
          <w:rFonts w:cs="Times New Roman"/>
          <w:color w:val="000000"/>
          <w:szCs w:val="28"/>
          <w:lang w:val="ru-RU"/>
        </w:rPr>
        <w:lastRenderedPageBreak/>
        <w:t xml:space="preserve">Область </w:t>
      </w:r>
      <w:r>
        <w:rPr>
          <w:rFonts w:cs="Times New Roman"/>
          <w:color w:val="000000"/>
          <w:szCs w:val="28"/>
        </w:rPr>
        <w:t>B</w:t>
      </w:r>
      <w:r w:rsidRPr="00E95EA2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представляет собой трапецию:</w:t>
      </w:r>
      <w:r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>
            <wp:extent cx="6119495" cy="458978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r1-2.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B" w:rsidRPr="00D21642" w:rsidRDefault="00D21642" w:rsidP="00D21642">
      <w:pPr>
        <w:pStyle w:val="ListParagraph"/>
        <w:numPr>
          <w:ilvl w:val="0"/>
          <w:numId w:val="28"/>
        </w:numPr>
        <w:ind w:right="-185"/>
        <w:rPr>
          <w:rFonts w:cs="Times New Roman"/>
          <w:color w:val="000000"/>
          <w:szCs w:val="28"/>
          <w:lang w:val="ru-RU"/>
        </w:rPr>
      </w:pPr>
      <w:r w:rsidRPr="00D21642">
        <w:rPr>
          <w:rFonts w:cs="Times New Roman"/>
          <w:color w:val="000000"/>
          <w:szCs w:val="28"/>
          <w:lang w:val="ru-RU"/>
        </w:rPr>
        <w:t>Найдем величину С</w:t>
      </w:r>
      <w:r w:rsidR="00C8351B" w:rsidRPr="00D21642">
        <w:rPr>
          <w:rFonts w:cs="Times New Roman"/>
          <w:color w:val="000000"/>
          <w:szCs w:val="28"/>
          <w:lang w:val="ru-RU"/>
        </w:rPr>
        <w:t xml:space="preserve">             </w:t>
      </w:r>
    </w:p>
    <w:p w:rsidR="00C8351B" w:rsidRDefault="00D21642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Поверхность распределения вне трапеции </w:t>
      </w:r>
      <w:r>
        <w:rPr>
          <w:rFonts w:cs="Times New Roman"/>
          <w:color w:val="000000"/>
          <w:szCs w:val="28"/>
        </w:rPr>
        <w:t>B</w:t>
      </w:r>
      <w:r w:rsidRPr="00D21642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совпадает с </w:t>
      </w:r>
      <w:r>
        <w:rPr>
          <w:rFonts w:cs="Times New Roman"/>
          <w:color w:val="000000"/>
          <w:szCs w:val="28"/>
        </w:rPr>
        <w:t>XY</w:t>
      </w:r>
      <w:r w:rsidRPr="00D21642">
        <w:rPr>
          <w:rFonts w:cs="Times New Roman"/>
          <w:color w:val="000000"/>
          <w:szCs w:val="28"/>
          <w:lang w:val="ru-RU"/>
        </w:rPr>
        <w:t xml:space="preserve">. </w:t>
      </w:r>
      <w:r>
        <w:rPr>
          <w:rFonts w:cs="Times New Roman"/>
          <w:color w:val="000000"/>
          <w:szCs w:val="28"/>
          <w:lang w:val="ru-RU"/>
        </w:rPr>
        <w:t>Из второго свойства плотности распределения следует, что объем ограничив</w:t>
      </w:r>
      <w:r w:rsidR="00E95EA2">
        <w:rPr>
          <w:rFonts w:cs="Times New Roman"/>
          <w:color w:val="000000"/>
          <w:szCs w:val="28"/>
          <w:lang w:val="ru-RU"/>
        </w:rPr>
        <w:t>а</w:t>
      </w:r>
      <w:r>
        <w:rPr>
          <w:rFonts w:cs="Times New Roman"/>
          <w:color w:val="000000"/>
          <w:szCs w:val="28"/>
          <w:lang w:val="ru-RU"/>
        </w:rPr>
        <w:t>емого ими тела равен</w:t>
      </w:r>
      <w:r w:rsidR="00E95EA2">
        <w:rPr>
          <w:rFonts w:cs="Times New Roman"/>
          <w:color w:val="000000"/>
          <w:szCs w:val="28"/>
          <w:lang w:val="ru-RU"/>
        </w:rPr>
        <w:t xml:space="preserve"> 1</w:t>
      </w:r>
      <w:r>
        <w:rPr>
          <w:rFonts w:cs="Times New Roman"/>
          <w:color w:val="000000"/>
          <w:szCs w:val="28"/>
          <w:lang w:val="ru-RU"/>
        </w:rPr>
        <w:t>:</w:t>
      </w:r>
      <w:r w:rsidR="00066A09">
        <w:rPr>
          <w:rFonts w:cs="Times New Roman"/>
          <w:color w:val="000000"/>
          <w:szCs w:val="28"/>
          <w:lang w:val="ru-RU"/>
        </w:rPr>
        <w:t xml:space="preserve"> </w:t>
      </w:r>
    </w:p>
    <w:p w:rsidR="00E95EA2" w:rsidRPr="00E95EA2" w:rsidRDefault="00E95EA2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B02761" w:rsidRPr="00122111" w:rsidRDefault="00027D78" w:rsidP="00B02761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*d*c=1;c=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a+b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*d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2+8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</m:oMath>
      </m:oMathPara>
    </w:p>
    <w:p w:rsidR="00B02761" w:rsidRPr="00122111" w:rsidRDefault="00066A09" w:rsidP="00B02761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color w:val="000000"/>
          <w:szCs w:val="28"/>
          <w:lang w:val="ru-RU"/>
        </w:rPr>
      </w:pPr>
      <w:r w:rsidRPr="00B02761">
        <w:rPr>
          <w:rFonts w:cs="Times New Roman"/>
          <w:color w:val="000000"/>
          <w:szCs w:val="28"/>
          <w:lang w:val="ru-RU"/>
        </w:rPr>
        <w:t xml:space="preserve">Итак п.р. равна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при </m:t>
          </m:r>
          <m:r>
            <w:rPr>
              <w:rFonts w:ascii="Cambria Math" w:hAnsi="Cambria Math" w:cs="Times New Roman"/>
              <w:color w:val="000000"/>
              <w:szCs w:val="28"/>
            </w:rPr>
            <m:t>x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color w:val="000000"/>
              <w:szCs w:val="28"/>
            </w:rPr>
            <m:t>y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∈</m:t>
          </m:r>
          <m:r>
            <w:rPr>
              <w:rFonts w:ascii="Cambria Math" w:hAnsi="Cambria Math" w:cs="Times New Roman"/>
              <w:color w:val="000000"/>
              <w:szCs w:val="28"/>
            </w:rPr>
            <m:t>B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</m:oMath>
      </m:oMathPara>
    </w:p>
    <w:p w:rsidR="00066A09" w:rsidRPr="00B02761" w:rsidRDefault="005917EF" w:rsidP="00B02761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color w:val="000000"/>
          <w:szCs w:val="28"/>
          <w:lang w:val="ru-RU"/>
        </w:rPr>
      </w:pPr>
      <w:r w:rsidRPr="00B02761">
        <w:rPr>
          <w:rFonts w:eastAsiaTheme="minorEastAsia" w:cs="Times New Roman"/>
          <w:color w:val="000000"/>
          <w:szCs w:val="28"/>
          <w:lang w:val="ru-RU"/>
        </w:rPr>
        <w:t xml:space="preserve">Найдем математическое ожидание величин </w:t>
      </w:r>
      <w:r w:rsidRPr="00B02761">
        <w:rPr>
          <w:rFonts w:eastAsiaTheme="minorEastAsia" w:cs="Times New Roman"/>
          <w:color w:val="000000"/>
          <w:szCs w:val="28"/>
        </w:rPr>
        <w:t>X</w:t>
      </w:r>
      <w:r w:rsidRPr="00B02761">
        <w:rPr>
          <w:rFonts w:eastAsiaTheme="minorEastAsia" w:cs="Times New Roman"/>
          <w:color w:val="000000"/>
          <w:szCs w:val="28"/>
          <w:lang w:val="ru-RU"/>
        </w:rPr>
        <w:t xml:space="preserve"> и </w:t>
      </w:r>
      <w:r w:rsidRPr="00B02761">
        <w:rPr>
          <w:rFonts w:eastAsiaTheme="minorEastAsia" w:cs="Times New Roman"/>
          <w:color w:val="000000"/>
          <w:szCs w:val="28"/>
        </w:rPr>
        <w:t>Y</w:t>
      </w:r>
      <w:r w:rsidRPr="00B02761">
        <w:rPr>
          <w:rFonts w:eastAsiaTheme="minorEastAsia" w:cs="Times New Roman"/>
          <w:color w:val="000000"/>
          <w:szCs w:val="28"/>
          <w:lang w:val="ru-RU"/>
        </w:rPr>
        <w:t>(равны начальным моментам):</w:t>
      </w:r>
    </w:p>
    <w:p w:rsidR="00B02761" w:rsidRPr="00122111" w:rsidRDefault="00027D78" w:rsidP="00B02761">
      <w:pPr>
        <w:pStyle w:val="ListParagraph"/>
        <w:ind w:left="180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1,0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dxdy=</m:t>
              </m:r>
            </m:e>
          </m:nary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10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</m:t>
              </m:r>
            </m:e>
          </m:nary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0,1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dxdy=</m:t>
              </m:r>
            </m:e>
          </m:nary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10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</m:t>
              </m:r>
            </m:e>
          </m:nary>
        </m:oMath>
      </m:oMathPara>
    </w:p>
    <w:p w:rsidR="00AF2FA9" w:rsidRPr="0045583E" w:rsidRDefault="00AF2FA9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Разобьем область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 </w:t>
      </w:r>
      <w:r>
        <w:rPr>
          <w:rFonts w:eastAsiaTheme="minorEastAsia" w:cs="Times New Roman"/>
          <w:color w:val="000000"/>
          <w:szCs w:val="28"/>
          <w:lang w:val="ru-RU"/>
        </w:rPr>
        <w:t xml:space="preserve">на 3: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1,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2,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3, </w:t>
      </w:r>
      <w:r>
        <w:rPr>
          <w:rFonts w:eastAsiaTheme="minorEastAsia" w:cs="Times New Roman"/>
          <w:color w:val="000000"/>
          <w:szCs w:val="28"/>
          <w:lang w:val="ru-RU"/>
        </w:rPr>
        <w:t>так</w:t>
      </w:r>
      <w:r w:rsidRPr="00AF2FA9">
        <w:rPr>
          <w:rFonts w:eastAsiaTheme="minorEastAsia" w:cs="Times New Roman"/>
          <w:color w:val="000000"/>
          <w:szCs w:val="28"/>
          <w:lang w:val="ru-RU"/>
        </w:rPr>
        <w:t>,</w:t>
      </w:r>
      <w:r>
        <w:rPr>
          <w:rFonts w:eastAsiaTheme="minorEastAsia" w:cs="Times New Roman"/>
          <w:color w:val="000000"/>
          <w:szCs w:val="28"/>
          <w:lang w:val="ru-RU"/>
        </w:rPr>
        <w:t xml:space="preserve"> что</w:t>
      </w:r>
      <w:r>
        <w:rPr>
          <w:rFonts w:eastAsiaTheme="minorEastAsia" w:cs="Times New Roman"/>
          <w:color w:val="000000"/>
          <w:szCs w:val="28"/>
          <w:lang w:val="ru-RU"/>
        </w:rPr>
        <w:br/>
      </w:r>
      <w:r w:rsidRPr="00AF2FA9">
        <w:rPr>
          <w:rFonts w:eastAsiaTheme="minorEastAsia" w:cs="Times New Roman"/>
          <w:i/>
          <w:color w:val="000000"/>
          <w:szCs w:val="28"/>
        </w:rPr>
        <w:t>B</w:t>
      </w:r>
      <w:r w:rsidRPr="00AF2FA9">
        <w:rPr>
          <w:rFonts w:eastAsiaTheme="minorEastAsia" w:cs="Times New Roman"/>
          <w:i/>
          <w:color w:val="000000"/>
          <w:szCs w:val="28"/>
          <w:lang w:val="ru-RU"/>
        </w:rPr>
        <w:t>1</w:t>
      </w:r>
      <w:r w:rsidRPr="00AF2FA9">
        <w:rPr>
          <w:rFonts w:eastAsiaTheme="minorEastAsia" w:cs="Times New Roman"/>
          <w:color w:val="000000"/>
          <w:szCs w:val="28"/>
          <w:lang w:val="ru-RU"/>
        </w:rPr>
        <w:t>: 0&lt;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&lt;4, 0&lt;</w:t>
      </w:r>
      <w:r>
        <w:rPr>
          <w:rFonts w:eastAsiaTheme="minorEastAsia" w:cs="Times New Roman"/>
          <w:color w:val="000000"/>
          <w:szCs w:val="28"/>
        </w:rPr>
        <w:t>y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/2; </w:t>
      </w:r>
      <w:r w:rsidRPr="00AF2FA9">
        <w:rPr>
          <w:rFonts w:eastAsiaTheme="minorEastAsia" w:cs="Times New Roman"/>
          <w:i/>
          <w:color w:val="000000"/>
          <w:szCs w:val="28"/>
        </w:rPr>
        <w:t>B</w:t>
      </w:r>
      <w:r w:rsidRPr="00AF2FA9">
        <w:rPr>
          <w:rFonts w:eastAsiaTheme="minorEastAsia" w:cs="Times New Roman"/>
          <w:i/>
          <w:color w:val="000000"/>
          <w:szCs w:val="28"/>
          <w:lang w:val="ru-RU"/>
        </w:rPr>
        <w:t>2</w:t>
      </w:r>
      <w:r w:rsidRPr="00AF2FA9">
        <w:rPr>
          <w:rFonts w:eastAsiaTheme="minorEastAsia" w:cs="Times New Roman"/>
          <w:color w:val="000000"/>
          <w:szCs w:val="28"/>
          <w:lang w:val="ru-RU"/>
        </w:rPr>
        <w:t>: 4&lt;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&lt;6, 0&lt;</w:t>
      </w:r>
      <w:r>
        <w:rPr>
          <w:rFonts w:eastAsiaTheme="minorEastAsia" w:cs="Times New Roman"/>
          <w:color w:val="000000"/>
          <w:szCs w:val="28"/>
        </w:rPr>
        <w:t>y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&lt;2; </w:t>
      </w:r>
      <w:r w:rsidRPr="00AF2FA9">
        <w:rPr>
          <w:rFonts w:eastAsiaTheme="minorEastAsia" w:cs="Times New Roman"/>
          <w:i/>
          <w:color w:val="000000"/>
          <w:szCs w:val="28"/>
        </w:rPr>
        <w:t>B</w:t>
      </w:r>
      <w:r w:rsidRPr="00AF2FA9">
        <w:rPr>
          <w:rFonts w:eastAsiaTheme="minorEastAsia" w:cs="Times New Roman"/>
          <w:i/>
          <w:color w:val="000000"/>
          <w:szCs w:val="28"/>
          <w:lang w:val="ru-RU"/>
        </w:rPr>
        <w:t>3</w:t>
      </w:r>
      <w:r w:rsidRPr="00AF2FA9">
        <w:rPr>
          <w:rFonts w:eastAsiaTheme="minorEastAsia" w:cs="Times New Roman"/>
          <w:color w:val="000000"/>
          <w:szCs w:val="28"/>
          <w:lang w:val="ru-RU"/>
        </w:rPr>
        <w:t>: 6&lt;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&lt;8, 0&lt;</w:t>
      </w:r>
      <w:r>
        <w:rPr>
          <w:rFonts w:eastAsiaTheme="minorEastAsia" w:cs="Times New Roman"/>
          <w:color w:val="000000"/>
          <w:szCs w:val="28"/>
        </w:rPr>
        <w:t>y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&lt;8-</w:t>
      </w:r>
      <w:r>
        <w:rPr>
          <w:rFonts w:eastAsiaTheme="minorEastAsia" w:cs="Times New Roman"/>
          <w:color w:val="000000"/>
          <w:szCs w:val="28"/>
        </w:rPr>
        <w:t>x</w:t>
      </w:r>
    </w:p>
    <w:p w:rsidR="0045583E" w:rsidRPr="00122111" w:rsidRDefault="0045583E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Расставим пределы и запишем интегралы в виде суммы интегралов: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dy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dy+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8-x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dy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2xdx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8x-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</m:sSub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+20+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40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132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=4.4;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ydy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ydy+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8-x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ydy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8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2dx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x-8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24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+2x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-4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+32x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+4+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=0.8; </m:t>
          </m:r>
        </m:oMath>
      </m:oMathPara>
    </w:p>
    <w:p w:rsidR="0018517D" w:rsidRPr="00122111" w:rsidRDefault="0018517D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Теперь найдем ковариацию</w:t>
      </w:r>
      <w:r w:rsidR="00553D34" w:rsidRPr="00553D34">
        <w:rPr>
          <w:rFonts w:eastAsiaTheme="minorEastAsia" w:cs="Times New Roman"/>
          <w:color w:val="000000"/>
          <w:szCs w:val="28"/>
          <w:lang w:val="ru-RU"/>
        </w:rPr>
        <w:t>:</w:t>
      </w:r>
      <w:r w:rsidR="00553D34" w:rsidRPr="00553D34">
        <w:rPr>
          <w:rFonts w:eastAsiaTheme="minorEastAsia" w:cs="Times New Roman"/>
          <w:color w:val="000000"/>
          <w:szCs w:val="28"/>
          <w:lang w:val="ru-RU"/>
        </w:rPr>
        <w:br/>
      </w:r>
      <w:r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xy</m:t>
            </m:r>
          </m:sub>
        </m:sSub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B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x,y</m:t>
                </m:r>
              </m:e>
            </m:d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dxdy</m:t>
            </m:r>
          </m:e>
        </m:nary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B</m:t>
            </m:r>
          </m:sub>
          <m:sup/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xyf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x,y</m:t>
                </m:r>
              </m:e>
            </m:d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dxdy-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y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ydy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=0.8;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ydy=</m:t>
              </m:r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2xdx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=2;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8-x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ydy=</m:t>
              </m:r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x-8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+16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|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</m:sSub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2800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2368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+448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=0.8666667;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xy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240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600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260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1056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44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~0.14667</m:t>
          </m:r>
        </m:oMath>
      </m:oMathPara>
    </w:p>
    <w:p w:rsidR="003F7D8E" w:rsidRPr="00AF2FA9" w:rsidRDefault="00B04C46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Найдем коэффициент корреляции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sub>
                  </m:sSub>
                </m:e>
              </m:rad>
            </m:den>
          </m:f>
        </m:oMath>
      </m:oMathPara>
    </w:p>
    <w:p w:rsidR="00C8351B" w:rsidRPr="008F79DA" w:rsidRDefault="00DD6B43" w:rsidP="00C8351B">
      <w:pPr>
        <w:ind w:right="-185" w:firstLine="720"/>
        <w:rPr>
          <w:rFonts w:eastAsiaTheme="minorEastAsia" w:cs="Times New Roman"/>
          <w:i/>
          <w:color w:val="000000"/>
          <w:szCs w:val="28"/>
          <w:lang w:val="ru-RU"/>
        </w:rPr>
      </w:pPr>
      <w:r w:rsidRPr="00DD6B43">
        <w:rPr>
          <w:rFonts w:cs="Times New Roman"/>
          <w:color w:val="000000"/>
          <w:szCs w:val="28"/>
          <w:lang w:val="ru-RU"/>
        </w:rPr>
        <w:t xml:space="preserve">Для </w:t>
      </w:r>
      <w:r>
        <w:rPr>
          <w:rFonts w:cs="Times New Roman"/>
          <w:color w:val="000000"/>
          <w:szCs w:val="28"/>
          <w:lang w:val="ru-RU"/>
        </w:rPr>
        <w:t>этого вычислим дисперсии:</w:t>
      </w:r>
      <w:r>
        <w:rPr>
          <w:rFonts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8-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8-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1168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208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804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75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218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</m:oMath>
      </m:oMathPara>
    </w:p>
    <w:p w:rsidR="002B2BAC" w:rsidRPr="008F79DA" w:rsidRDefault="00027D78" w:rsidP="00C8351B">
      <w:pPr>
        <w:ind w:right="-185" w:firstLine="720"/>
        <w:rPr>
          <w:rFonts w:eastAsiaTheme="minorEastAsia" w:cs="Times New Roman"/>
          <w:i/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6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8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8-x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4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den>
                      </m:f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6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8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8-x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112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36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;</m:t>
          </m:r>
        </m:oMath>
      </m:oMathPara>
    </w:p>
    <w:p w:rsidR="008F79DA" w:rsidRPr="008F79DA" w:rsidRDefault="00027D78" w:rsidP="00C8351B">
      <w:pPr>
        <w:ind w:right="-185" w:firstLine="720"/>
        <w:rPr>
          <w:rFonts w:eastAsiaTheme="minorEastAsia" w:cs="Times New Roman"/>
          <w:i/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300*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218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75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75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5014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~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0.155346</m:t>
          </m:r>
        </m:oMath>
      </m:oMathPara>
    </w:p>
    <w:p w:rsidR="008F79DA" w:rsidRPr="008F79DA" w:rsidRDefault="008F79DA" w:rsidP="00C8351B">
      <w:pPr>
        <w:ind w:right="-185" w:firstLine="720"/>
        <w:rPr>
          <w:rFonts w:cs="Times New Roman"/>
          <w:color w:val="000000"/>
          <w:szCs w:val="28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3A2456">
        <w:rPr>
          <w:rFonts w:cs="Times New Roman"/>
          <w:b/>
          <w:color w:val="000000"/>
          <w:szCs w:val="28"/>
          <w:lang w:val="ru-RU"/>
        </w:rPr>
        <w:t>9. Числовые характеристики систем случайных величин</w:t>
      </w:r>
    </w:p>
    <w:p w:rsidR="00C8351B" w:rsidRPr="00027D78" w:rsidRDefault="00C07828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C07828">
        <w:rPr>
          <w:rFonts w:cs="Times New Roman"/>
          <w:b/>
          <w:color w:val="000000"/>
          <w:szCs w:val="28"/>
          <w:lang w:val="ru-RU"/>
        </w:rPr>
        <w:t xml:space="preserve"> </w:t>
      </w:r>
    </w:p>
    <w:p w:rsidR="00C8351B" w:rsidRPr="00385EE5" w:rsidRDefault="00C8351B" w:rsidP="00C8351B">
      <w:pPr>
        <w:ind w:right="-185" w:firstLine="720"/>
        <w:rPr>
          <w:rFonts w:cs="Times New Roman"/>
          <w:color w:val="000000"/>
          <w:szCs w:val="28"/>
        </w:rPr>
      </w:pPr>
      <w:r w:rsidRPr="00AF6C46">
        <w:rPr>
          <w:rFonts w:cs="Times New Roman"/>
          <w:color w:val="000000"/>
          <w:szCs w:val="28"/>
          <w:lang w:val="ru-RU"/>
        </w:rPr>
        <w:t xml:space="preserve">Дан случайный вектор (X,Y). </w:t>
      </w:r>
      <w:r w:rsidRPr="00AF6C46">
        <w:rPr>
          <w:rFonts w:cs="Times New Roman"/>
          <w:color w:val="000000"/>
          <w:szCs w:val="28"/>
        </w:rPr>
        <w:t>M</w:t>
      </w:r>
      <w:r w:rsidRPr="004F02C0">
        <w:rPr>
          <w:rFonts w:cs="Times New Roman"/>
          <w:color w:val="000000"/>
          <w:szCs w:val="28"/>
        </w:rPr>
        <w:t>(</w:t>
      </w:r>
      <w:r w:rsidRPr="00AF6C46">
        <w:rPr>
          <w:rFonts w:cs="Times New Roman"/>
          <w:color w:val="000000"/>
          <w:szCs w:val="28"/>
        </w:rPr>
        <w:t>X</w:t>
      </w:r>
      <w:r w:rsidRPr="004F02C0">
        <w:rPr>
          <w:rFonts w:cs="Times New Roman"/>
          <w:color w:val="000000"/>
          <w:szCs w:val="28"/>
        </w:rPr>
        <w:t>)=</w:t>
      </w:r>
      <w:r w:rsidRPr="00AF6C46">
        <w:rPr>
          <w:rFonts w:cs="Times New Roman"/>
          <w:color w:val="000000"/>
          <w:szCs w:val="28"/>
        </w:rPr>
        <w:t>M</w:t>
      </w:r>
      <w:r w:rsidRPr="004F02C0">
        <w:rPr>
          <w:rFonts w:cs="Times New Roman"/>
          <w:color w:val="000000"/>
          <w:szCs w:val="28"/>
        </w:rPr>
        <w:t>(</w:t>
      </w:r>
      <w:r w:rsidRPr="00AF6C46">
        <w:rPr>
          <w:rFonts w:cs="Times New Roman"/>
          <w:color w:val="000000"/>
          <w:szCs w:val="28"/>
        </w:rPr>
        <w:t>Y</w:t>
      </w:r>
      <w:r w:rsidRPr="004F02C0">
        <w:rPr>
          <w:rFonts w:cs="Times New Roman"/>
          <w:color w:val="000000"/>
          <w:szCs w:val="28"/>
        </w:rPr>
        <w:t xml:space="preserve">)=0, </w:t>
      </w:r>
      <w:r w:rsidRPr="00AF6C46">
        <w:rPr>
          <w:rFonts w:cs="Times New Roman"/>
          <w:color w:val="000000"/>
          <w:szCs w:val="28"/>
        </w:rPr>
        <w:t>D</w:t>
      </w:r>
      <w:r w:rsidRPr="004F02C0">
        <w:rPr>
          <w:rFonts w:cs="Times New Roman"/>
          <w:color w:val="000000"/>
          <w:szCs w:val="28"/>
        </w:rPr>
        <w:t>(</w:t>
      </w:r>
      <w:r w:rsidRPr="00AF6C46">
        <w:rPr>
          <w:rFonts w:cs="Times New Roman"/>
          <w:color w:val="000000"/>
          <w:szCs w:val="28"/>
        </w:rPr>
        <w:t>X</w:t>
      </w:r>
      <w:r w:rsidRPr="004F02C0">
        <w:rPr>
          <w:rFonts w:cs="Times New Roman"/>
          <w:color w:val="000000"/>
          <w:szCs w:val="28"/>
        </w:rPr>
        <w:t xml:space="preserve">)=100, </w:t>
      </w:r>
      <w:r w:rsidRPr="00AF6C46">
        <w:rPr>
          <w:rFonts w:cs="Times New Roman"/>
          <w:color w:val="000000"/>
          <w:szCs w:val="28"/>
        </w:rPr>
        <w:t>D</w:t>
      </w:r>
      <w:r w:rsidRPr="004F02C0">
        <w:rPr>
          <w:rFonts w:cs="Times New Roman"/>
          <w:color w:val="000000"/>
          <w:szCs w:val="28"/>
        </w:rPr>
        <w:t>(</w:t>
      </w:r>
      <w:r w:rsidRPr="00AF6C46">
        <w:rPr>
          <w:rFonts w:cs="Times New Roman"/>
          <w:color w:val="000000"/>
          <w:szCs w:val="28"/>
        </w:rPr>
        <w:t>Y</w:t>
      </w:r>
      <w:r w:rsidRPr="004F02C0">
        <w:rPr>
          <w:rFonts w:cs="Times New Roman"/>
          <w:color w:val="000000"/>
          <w:szCs w:val="28"/>
        </w:rPr>
        <w:t xml:space="preserve">)=25, </w:t>
      </w:r>
      <w:r w:rsidRPr="00AF6C46">
        <w:rPr>
          <w:rFonts w:cs="Times New Roman"/>
          <w:color w:val="000000"/>
          <w:szCs w:val="28"/>
        </w:rPr>
        <w:t>cov</w:t>
      </w:r>
      <w:r w:rsidRPr="004F02C0">
        <w:rPr>
          <w:rFonts w:cs="Times New Roman"/>
          <w:color w:val="000000"/>
          <w:szCs w:val="28"/>
        </w:rPr>
        <w:t>(</w:t>
      </w:r>
      <w:r w:rsidRPr="00AF6C46">
        <w:rPr>
          <w:rFonts w:cs="Times New Roman"/>
          <w:color w:val="000000"/>
          <w:szCs w:val="28"/>
        </w:rPr>
        <w:t>X</w:t>
      </w:r>
      <w:r w:rsidRPr="004F02C0">
        <w:rPr>
          <w:rFonts w:cs="Times New Roman"/>
          <w:color w:val="000000"/>
          <w:szCs w:val="28"/>
        </w:rPr>
        <w:t>,</w:t>
      </w:r>
      <w:r w:rsidRPr="00AF6C46">
        <w:rPr>
          <w:rFonts w:cs="Times New Roman"/>
          <w:color w:val="000000"/>
          <w:szCs w:val="28"/>
        </w:rPr>
        <w:t xml:space="preserve">Y)=16. </w:t>
      </w:r>
      <w:r w:rsidRPr="00AF6C46">
        <w:rPr>
          <w:rFonts w:cs="Times New Roman"/>
          <w:color w:val="000000"/>
          <w:szCs w:val="28"/>
          <w:lang w:val="ru-RU"/>
        </w:rPr>
        <w:t>Используя линейное преобразование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AF6C46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6B8395B" wp14:editId="347D15E0">
            <wp:extent cx="2540000" cy="40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</w:rPr>
      </w:pPr>
      <w:r w:rsidRPr="00AF6C46">
        <w:rPr>
          <w:rFonts w:cs="Times New Roman"/>
          <w:color w:val="000000"/>
          <w:szCs w:val="28"/>
          <w:lang w:val="ru-RU"/>
        </w:rPr>
        <w:t>привести данный вектор к вектору</w:t>
      </w:r>
      <w:r>
        <w:rPr>
          <w:rFonts w:cs="Times New Roman"/>
          <w:color w:val="000000"/>
          <w:szCs w:val="28"/>
          <w:lang w:val="ru-RU"/>
        </w:rPr>
        <w:t xml:space="preserve"> (</w:t>
      </w:r>
      <w:r>
        <w:rPr>
          <w:rFonts w:cs="Times New Roman"/>
          <w:color w:val="000000"/>
          <w:szCs w:val="28"/>
        </w:rPr>
        <w:t>Z</w:t>
      </w:r>
      <w:r w:rsidRPr="00AF6C46">
        <w:rPr>
          <w:rFonts w:cs="Times New Roman"/>
          <w:color w:val="000000"/>
          <w:szCs w:val="28"/>
          <w:lang w:val="ru-RU"/>
        </w:rPr>
        <w:t>1,</w:t>
      </w:r>
      <w:r>
        <w:rPr>
          <w:rFonts w:cs="Times New Roman"/>
          <w:color w:val="000000"/>
          <w:szCs w:val="28"/>
        </w:rPr>
        <w:t>Z</w:t>
      </w:r>
      <w:r w:rsidRPr="00AF6C46">
        <w:rPr>
          <w:rFonts w:cs="Times New Roman"/>
          <w:color w:val="000000"/>
          <w:szCs w:val="28"/>
          <w:lang w:val="ru-RU"/>
        </w:rPr>
        <w:t xml:space="preserve">2) </w:t>
      </w:r>
      <w:r>
        <w:rPr>
          <w:rFonts w:cs="Times New Roman"/>
          <w:color w:val="000000"/>
          <w:szCs w:val="28"/>
          <w:lang w:val="ru-RU"/>
        </w:rPr>
        <w:t xml:space="preserve">с некоррелированными составляющими, найти дисперсию </w:t>
      </w:r>
      <w:r>
        <w:rPr>
          <w:rFonts w:cs="Times New Roman"/>
          <w:color w:val="000000"/>
          <w:szCs w:val="28"/>
        </w:rPr>
        <w:t>Z1+Z2</w:t>
      </w:r>
    </w:p>
    <w:p w:rsidR="00252DD8" w:rsidRDefault="00252DD8" w:rsidP="00C8351B">
      <w:pPr>
        <w:ind w:right="-185" w:firstLine="720"/>
        <w:rPr>
          <w:rFonts w:cs="Times New Roman"/>
          <w:color w:val="000000"/>
          <w:szCs w:val="28"/>
        </w:rPr>
      </w:pPr>
    </w:p>
    <w:p w:rsidR="006E2D27" w:rsidRDefault="00252DD8" w:rsidP="006E2D2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252DD8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845B1C" w:rsidRPr="008661F5" w:rsidRDefault="006E2D27" w:rsidP="006E2D27">
      <w:pPr>
        <w:pStyle w:val="ListParagraph"/>
        <w:numPr>
          <w:ilvl w:val="0"/>
          <w:numId w:val="29"/>
        </w:num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Выразим </w:t>
      </w:r>
      <w:r>
        <w:rPr>
          <w:rFonts w:cs="Times New Roman"/>
          <w:color w:val="000000"/>
          <w:szCs w:val="28"/>
        </w:rPr>
        <w:t>Z</w:t>
      </w:r>
      <w:r w:rsidRPr="006E2D27">
        <w:rPr>
          <w:rFonts w:cs="Times New Roman"/>
          <w:color w:val="000000"/>
          <w:szCs w:val="28"/>
          <w:lang w:val="ru-RU"/>
        </w:rPr>
        <w:t xml:space="preserve">1, </w:t>
      </w:r>
      <w:r>
        <w:rPr>
          <w:rFonts w:cs="Times New Roman"/>
          <w:color w:val="000000"/>
          <w:szCs w:val="28"/>
        </w:rPr>
        <w:t>Z</w:t>
      </w:r>
      <w:r w:rsidRPr="006E2D27">
        <w:rPr>
          <w:rFonts w:cs="Times New Roman"/>
          <w:color w:val="000000"/>
          <w:szCs w:val="28"/>
          <w:lang w:val="ru-RU"/>
        </w:rPr>
        <w:t xml:space="preserve">2 </w:t>
      </w:r>
      <w:r>
        <w:rPr>
          <w:rFonts w:cs="Times New Roman"/>
          <w:color w:val="000000"/>
          <w:szCs w:val="28"/>
          <w:lang w:val="ru-RU"/>
        </w:rPr>
        <w:t xml:space="preserve">через </w:t>
      </w:r>
      <w:r>
        <w:rPr>
          <w:rFonts w:cs="Times New Roman"/>
          <w:color w:val="000000"/>
          <w:szCs w:val="28"/>
        </w:rPr>
        <w:t>X</w:t>
      </w:r>
      <w:r w:rsidRPr="006E2D27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</w:rPr>
        <w:t>Y</w:t>
      </w:r>
      <w:r w:rsidRPr="006E2D27">
        <w:rPr>
          <w:rFonts w:cs="Times New Roman"/>
          <w:color w:val="000000"/>
          <w:szCs w:val="28"/>
          <w:lang w:val="ru-RU"/>
        </w:rPr>
        <w:t xml:space="preserve">: </w:t>
      </w:r>
      <w:r w:rsidRPr="006E2D27">
        <w:rPr>
          <w:rFonts w:cs="Times New Roman"/>
          <w:color w:val="000000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=X;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=Y-aX;</m:t>
          </m:r>
        </m:oMath>
      </m:oMathPara>
    </w:p>
    <w:p w:rsidR="0054596D" w:rsidRPr="00B522E6" w:rsidRDefault="008661F5" w:rsidP="00B522E6">
      <w:pPr>
        <w:pStyle w:val="ListParagraph"/>
        <w:numPr>
          <w:ilvl w:val="0"/>
          <w:numId w:val="29"/>
        </w:numPr>
        <w:ind w:right="-185"/>
        <w:rPr>
          <w:rFonts w:ascii="Cambria Math" w:eastAsiaTheme="minorEastAsia" w:hAnsi="Cambria Math" w:cs="Times New Roman"/>
          <w:color w:val="000000"/>
          <w:szCs w:val="28"/>
          <w:lang w:val="ru-RU"/>
          <w:oMath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Из условия о некоррелированности </w:t>
      </w:r>
      <w:r>
        <w:rPr>
          <w:rFonts w:eastAsiaTheme="minorEastAsia" w:cs="Times New Roman"/>
          <w:color w:val="000000"/>
          <w:szCs w:val="28"/>
        </w:rPr>
        <w:t>Z</w:t>
      </w:r>
      <w:r w:rsidRPr="008661F5">
        <w:rPr>
          <w:rFonts w:eastAsiaTheme="minorEastAsia" w:cs="Times New Roman"/>
          <w:color w:val="000000"/>
          <w:szCs w:val="28"/>
          <w:lang w:val="ru-RU"/>
        </w:rPr>
        <w:t>1,</w:t>
      </w:r>
      <w:r>
        <w:rPr>
          <w:rFonts w:eastAsiaTheme="minorEastAsia" w:cs="Times New Roman"/>
          <w:color w:val="000000"/>
          <w:szCs w:val="28"/>
        </w:rPr>
        <w:t>Z</w:t>
      </w:r>
      <w:r>
        <w:rPr>
          <w:rFonts w:eastAsiaTheme="minorEastAsia" w:cs="Times New Roman"/>
          <w:color w:val="000000"/>
          <w:szCs w:val="28"/>
          <w:lang w:val="ru-RU"/>
        </w:rPr>
        <w:t>2</w:t>
      </w:r>
      <w:r w:rsidRPr="008661F5">
        <w:rPr>
          <w:rFonts w:eastAsiaTheme="minorEastAsia" w:cs="Times New Roman"/>
          <w:color w:val="000000"/>
          <w:szCs w:val="28"/>
          <w:lang w:val="ru-RU"/>
        </w:rPr>
        <w:t xml:space="preserve">: </w:t>
      </w:r>
      <w:r w:rsidR="00AF6156"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w:lastRenderedPageBreak/>
            <m:t>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Y-aX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Y-aX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-0*M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Y-aX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]-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aM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[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a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cov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D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[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]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25</m:t>
              </m:r>
            </m:den>
          </m:f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</w:p>
    <w:p w:rsidR="00650A91" w:rsidRPr="005B273C" w:rsidRDefault="00845B1C" w:rsidP="00650A91">
      <w:pPr>
        <w:pStyle w:val="ListParagraph"/>
        <w:numPr>
          <w:ilvl w:val="0"/>
          <w:numId w:val="29"/>
        </w:numPr>
        <w:ind w:right="-185"/>
        <w:rPr>
          <w:rFonts w:eastAsiaTheme="minorEastAsia"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Выразим дисперсию </w:t>
      </w:r>
      <w:r>
        <w:rPr>
          <w:rFonts w:eastAsiaTheme="minorEastAsia" w:cs="Times New Roman"/>
          <w:color w:val="000000"/>
          <w:szCs w:val="28"/>
        </w:rPr>
        <w:t>D</w:t>
      </w:r>
      <w:r w:rsidRPr="00845B1C">
        <w:rPr>
          <w:rFonts w:eastAsiaTheme="minorEastAsia" w:cs="Times New Roman"/>
          <w:color w:val="000000"/>
          <w:szCs w:val="28"/>
          <w:lang w:val="ru-RU"/>
        </w:rPr>
        <w:t>[</w:t>
      </w:r>
      <w:r>
        <w:rPr>
          <w:rFonts w:eastAsiaTheme="minorEastAsia" w:cs="Times New Roman"/>
          <w:color w:val="000000"/>
          <w:szCs w:val="28"/>
        </w:rPr>
        <w:t>Z</w:t>
      </w:r>
      <w:r w:rsidRPr="00845B1C">
        <w:rPr>
          <w:rFonts w:eastAsiaTheme="minorEastAsia" w:cs="Times New Roman"/>
          <w:color w:val="000000"/>
          <w:szCs w:val="28"/>
          <w:lang w:val="ru-RU"/>
        </w:rPr>
        <w:t>1+</w:t>
      </w:r>
      <w:r>
        <w:rPr>
          <w:rFonts w:eastAsiaTheme="minorEastAsia" w:cs="Times New Roman"/>
          <w:color w:val="000000"/>
          <w:szCs w:val="28"/>
        </w:rPr>
        <w:t>Z</w:t>
      </w:r>
      <w:r w:rsidRPr="00845B1C">
        <w:rPr>
          <w:rFonts w:eastAsiaTheme="minorEastAsia" w:cs="Times New Roman"/>
          <w:color w:val="000000"/>
          <w:szCs w:val="28"/>
          <w:lang w:val="ru-RU"/>
        </w:rPr>
        <w:t>2</w:t>
      </w:r>
      <w:r w:rsidRPr="00B522E6">
        <w:rPr>
          <w:rFonts w:eastAsiaTheme="minorEastAsia" w:cs="Times New Roman"/>
          <w:color w:val="000000"/>
          <w:szCs w:val="28"/>
          <w:lang w:val="ru-RU"/>
        </w:rPr>
        <w:t>]</w:t>
      </w:r>
      <w:r w:rsidRPr="00B522E6"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+2cov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Y-aX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+2cov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+2cov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-aX,Y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-2acov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=100+25+100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-32a=100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-32a+125=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1024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512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+125=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  <w:lang w:val="ru-RU"/>
            </w:rPr>
            <m:t>145.48</m:t>
          </m:r>
        </m:oMath>
      </m:oMathPara>
    </w:p>
    <w:p w:rsidR="005B273C" w:rsidRPr="005B273C" w:rsidRDefault="005B273C" w:rsidP="005B273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</w:p>
    <w:p w:rsidR="00252DD8" w:rsidRPr="00650A91" w:rsidRDefault="00252DD8" w:rsidP="008661F5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w:r w:rsidRPr="00650A91">
        <w:rPr>
          <w:rFonts w:cs="Times New Roman"/>
          <w:b/>
          <w:color w:val="000000"/>
          <w:szCs w:val="28"/>
          <w:lang w:val="ru-RU"/>
        </w:rPr>
        <w:br/>
      </w:r>
    </w:p>
    <w:p w:rsidR="00246A20" w:rsidRPr="006E2D27" w:rsidRDefault="00246A2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sectPr w:rsidR="00246A20" w:rsidRPr="006E2D27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7A1A"/>
    <w:multiLevelType w:val="hybridMultilevel"/>
    <w:tmpl w:val="11EE3F58"/>
    <w:lvl w:ilvl="0" w:tplc="3F867E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4111B9"/>
    <w:multiLevelType w:val="hybridMultilevel"/>
    <w:tmpl w:val="E5581D8C"/>
    <w:lvl w:ilvl="0" w:tplc="A85EA5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635C8"/>
    <w:multiLevelType w:val="hybridMultilevel"/>
    <w:tmpl w:val="7D466074"/>
    <w:lvl w:ilvl="0" w:tplc="FAEA95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E96486"/>
    <w:multiLevelType w:val="hybridMultilevel"/>
    <w:tmpl w:val="F3EC3716"/>
    <w:lvl w:ilvl="0" w:tplc="8EB64EC6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B43EE9"/>
    <w:multiLevelType w:val="hybridMultilevel"/>
    <w:tmpl w:val="4FC0F5F4"/>
    <w:lvl w:ilvl="0" w:tplc="5262CA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B95A1E"/>
    <w:multiLevelType w:val="hybridMultilevel"/>
    <w:tmpl w:val="5D889098"/>
    <w:lvl w:ilvl="0" w:tplc="DDF498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3419B4"/>
    <w:multiLevelType w:val="hybridMultilevel"/>
    <w:tmpl w:val="EC203EF2"/>
    <w:lvl w:ilvl="0" w:tplc="38F694D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CE44FC"/>
    <w:multiLevelType w:val="hybridMultilevel"/>
    <w:tmpl w:val="1C0A06B0"/>
    <w:lvl w:ilvl="0" w:tplc="09E61F6A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HAnsi" w:hAnsi="Times New Roman" w:cs="Times New Roman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8" w15:restartNumberingAfterBreak="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</w:num>
  <w:num w:numId="15">
    <w:abstractNumId w:val="23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28"/>
  </w:num>
  <w:num w:numId="20">
    <w:abstractNumId w:val="11"/>
  </w:num>
  <w:num w:numId="21">
    <w:abstractNumId w:val="10"/>
  </w:num>
  <w:num w:numId="22">
    <w:abstractNumId w:val="18"/>
  </w:num>
  <w:num w:numId="23">
    <w:abstractNumId w:val="7"/>
  </w:num>
  <w:num w:numId="24">
    <w:abstractNumId w:val="1"/>
  </w:num>
  <w:num w:numId="25">
    <w:abstractNumId w:val="26"/>
  </w:num>
  <w:num w:numId="26">
    <w:abstractNumId w:val="0"/>
  </w:num>
  <w:num w:numId="27">
    <w:abstractNumId w:val="3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51B"/>
    <w:rsid w:val="000005B3"/>
    <w:rsid w:val="000027C6"/>
    <w:rsid w:val="0000586F"/>
    <w:rsid w:val="00016EC0"/>
    <w:rsid w:val="00021D5B"/>
    <w:rsid w:val="00023DA8"/>
    <w:rsid w:val="00027D78"/>
    <w:rsid w:val="0005754A"/>
    <w:rsid w:val="00066A09"/>
    <w:rsid w:val="00072FEC"/>
    <w:rsid w:val="00090508"/>
    <w:rsid w:val="0009544A"/>
    <w:rsid w:val="000A1837"/>
    <w:rsid w:val="000D2A3F"/>
    <w:rsid w:val="000D43C8"/>
    <w:rsid w:val="000D4FBE"/>
    <w:rsid w:val="000E3FED"/>
    <w:rsid w:val="000F01A9"/>
    <w:rsid w:val="000F6ECE"/>
    <w:rsid w:val="00106414"/>
    <w:rsid w:val="0011225E"/>
    <w:rsid w:val="00122111"/>
    <w:rsid w:val="001308A6"/>
    <w:rsid w:val="00134222"/>
    <w:rsid w:val="00143697"/>
    <w:rsid w:val="00156768"/>
    <w:rsid w:val="001570A8"/>
    <w:rsid w:val="00160293"/>
    <w:rsid w:val="00160898"/>
    <w:rsid w:val="00173CE0"/>
    <w:rsid w:val="0018517D"/>
    <w:rsid w:val="001C296A"/>
    <w:rsid w:val="001C62A5"/>
    <w:rsid w:val="001D5DF1"/>
    <w:rsid w:val="001E148D"/>
    <w:rsid w:val="0021259C"/>
    <w:rsid w:val="00221139"/>
    <w:rsid w:val="002434F3"/>
    <w:rsid w:val="00246A20"/>
    <w:rsid w:val="00252DD8"/>
    <w:rsid w:val="00285345"/>
    <w:rsid w:val="002B2BAC"/>
    <w:rsid w:val="002E001E"/>
    <w:rsid w:val="002E00AC"/>
    <w:rsid w:val="002F49CB"/>
    <w:rsid w:val="003519E9"/>
    <w:rsid w:val="00362309"/>
    <w:rsid w:val="00385EE5"/>
    <w:rsid w:val="00386DE7"/>
    <w:rsid w:val="00387E1E"/>
    <w:rsid w:val="00395380"/>
    <w:rsid w:val="003A2CCA"/>
    <w:rsid w:val="003B4629"/>
    <w:rsid w:val="003C1E81"/>
    <w:rsid w:val="003C642E"/>
    <w:rsid w:val="003F7D8E"/>
    <w:rsid w:val="0040121B"/>
    <w:rsid w:val="004035F5"/>
    <w:rsid w:val="004173B1"/>
    <w:rsid w:val="004202B0"/>
    <w:rsid w:val="0045583E"/>
    <w:rsid w:val="00485063"/>
    <w:rsid w:val="00497F1F"/>
    <w:rsid w:val="004B11FA"/>
    <w:rsid w:val="004D5027"/>
    <w:rsid w:val="004D5A97"/>
    <w:rsid w:val="004D6669"/>
    <w:rsid w:val="004F02C0"/>
    <w:rsid w:val="00503AFF"/>
    <w:rsid w:val="005132E3"/>
    <w:rsid w:val="00530BF2"/>
    <w:rsid w:val="0054596D"/>
    <w:rsid w:val="00551EDB"/>
    <w:rsid w:val="00553D34"/>
    <w:rsid w:val="00556AE4"/>
    <w:rsid w:val="00562275"/>
    <w:rsid w:val="005712B1"/>
    <w:rsid w:val="00583B00"/>
    <w:rsid w:val="005917EF"/>
    <w:rsid w:val="00593922"/>
    <w:rsid w:val="005B273C"/>
    <w:rsid w:val="005B2895"/>
    <w:rsid w:val="005B4E10"/>
    <w:rsid w:val="005B59D2"/>
    <w:rsid w:val="005C35AD"/>
    <w:rsid w:val="005D458B"/>
    <w:rsid w:val="005E6B8D"/>
    <w:rsid w:val="005E7E6A"/>
    <w:rsid w:val="005F0FD0"/>
    <w:rsid w:val="005F765C"/>
    <w:rsid w:val="00610B05"/>
    <w:rsid w:val="0063338F"/>
    <w:rsid w:val="00640324"/>
    <w:rsid w:val="00643E27"/>
    <w:rsid w:val="00650A91"/>
    <w:rsid w:val="006907A3"/>
    <w:rsid w:val="00691527"/>
    <w:rsid w:val="006C1717"/>
    <w:rsid w:val="006E2D27"/>
    <w:rsid w:val="006E6C31"/>
    <w:rsid w:val="006F77F6"/>
    <w:rsid w:val="0070055F"/>
    <w:rsid w:val="00704830"/>
    <w:rsid w:val="00707E6F"/>
    <w:rsid w:val="00721A0C"/>
    <w:rsid w:val="00725B05"/>
    <w:rsid w:val="00744C27"/>
    <w:rsid w:val="007477B7"/>
    <w:rsid w:val="007640EC"/>
    <w:rsid w:val="00783356"/>
    <w:rsid w:val="00786AC7"/>
    <w:rsid w:val="007C47E1"/>
    <w:rsid w:val="00801DAA"/>
    <w:rsid w:val="008141B0"/>
    <w:rsid w:val="00826A04"/>
    <w:rsid w:val="00845B1C"/>
    <w:rsid w:val="0084666D"/>
    <w:rsid w:val="008661F5"/>
    <w:rsid w:val="0089469C"/>
    <w:rsid w:val="008B4E39"/>
    <w:rsid w:val="008C1E34"/>
    <w:rsid w:val="008D5A55"/>
    <w:rsid w:val="008F6F94"/>
    <w:rsid w:val="008F79DA"/>
    <w:rsid w:val="00905EE7"/>
    <w:rsid w:val="009127FA"/>
    <w:rsid w:val="00974EE0"/>
    <w:rsid w:val="009800F5"/>
    <w:rsid w:val="009854AD"/>
    <w:rsid w:val="00985F7D"/>
    <w:rsid w:val="00995056"/>
    <w:rsid w:val="009A1221"/>
    <w:rsid w:val="009E7037"/>
    <w:rsid w:val="009F0A01"/>
    <w:rsid w:val="009F65C9"/>
    <w:rsid w:val="009F6E1D"/>
    <w:rsid w:val="00A008D9"/>
    <w:rsid w:val="00A0776B"/>
    <w:rsid w:val="00A243C1"/>
    <w:rsid w:val="00A527E8"/>
    <w:rsid w:val="00A6695A"/>
    <w:rsid w:val="00A74225"/>
    <w:rsid w:val="00A975C7"/>
    <w:rsid w:val="00AE3F43"/>
    <w:rsid w:val="00AE44AA"/>
    <w:rsid w:val="00AE540F"/>
    <w:rsid w:val="00AE748C"/>
    <w:rsid w:val="00AF2FA9"/>
    <w:rsid w:val="00AF4DC4"/>
    <w:rsid w:val="00AF6156"/>
    <w:rsid w:val="00B02761"/>
    <w:rsid w:val="00B04C46"/>
    <w:rsid w:val="00B34A18"/>
    <w:rsid w:val="00B36E8D"/>
    <w:rsid w:val="00B4201B"/>
    <w:rsid w:val="00B430BC"/>
    <w:rsid w:val="00B45AC9"/>
    <w:rsid w:val="00B522E6"/>
    <w:rsid w:val="00B56BC0"/>
    <w:rsid w:val="00B61E5C"/>
    <w:rsid w:val="00B665D8"/>
    <w:rsid w:val="00B70682"/>
    <w:rsid w:val="00BB2A2F"/>
    <w:rsid w:val="00BC3DA9"/>
    <w:rsid w:val="00BF3B06"/>
    <w:rsid w:val="00C066A8"/>
    <w:rsid w:val="00C07828"/>
    <w:rsid w:val="00C36894"/>
    <w:rsid w:val="00C37D3F"/>
    <w:rsid w:val="00C42B88"/>
    <w:rsid w:val="00C45AC8"/>
    <w:rsid w:val="00C5015C"/>
    <w:rsid w:val="00C5389C"/>
    <w:rsid w:val="00C73162"/>
    <w:rsid w:val="00C8351B"/>
    <w:rsid w:val="00C860BA"/>
    <w:rsid w:val="00C86128"/>
    <w:rsid w:val="00C94B37"/>
    <w:rsid w:val="00CB49A0"/>
    <w:rsid w:val="00CE3D6C"/>
    <w:rsid w:val="00D11189"/>
    <w:rsid w:val="00D17433"/>
    <w:rsid w:val="00D214AB"/>
    <w:rsid w:val="00D21642"/>
    <w:rsid w:val="00D231BB"/>
    <w:rsid w:val="00D24E62"/>
    <w:rsid w:val="00D35B90"/>
    <w:rsid w:val="00D51416"/>
    <w:rsid w:val="00D551F8"/>
    <w:rsid w:val="00D616D6"/>
    <w:rsid w:val="00D832F5"/>
    <w:rsid w:val="00D83EA4"/>
    <w:rsid w:val="00D949A0"/>
    <w:rsid w:val="00D958B0"/>
    <w:rsid w:val="00DB22C7"/>
    <w:rsid w:val="00DC0635"/>
    <w:rsid w:val="00DD6B43"/>
    <w:rsid w:val="00DD6E2A"/>
    <w:rsid w:val="00DE0114"/>
    <w:rsid w:val="00E34DFC"/>
    <w:rsid w:val="00E35636"/>
    <w:rsid w:val="00E3753A"/>
    <w:rsid w:val="00E51B40"/>
    <w:rsid w:val="00E730CF"/>
    <w:rsid w:val="00E750F7"/>
    <w:rsid w:val="00E81DB6"/>
    <w:rsid w:val="00E84191"/>
    <w:rsid w:val="00E8605D"/>
    <w:rsid w:val="00E95EA2"/>
    <w:rsid w:val="00EA1E12"/>
    <w:rsid w:val="00EA3E37"/>
    <w:rsid w:val="00EA5DDE"/>
    <w:rsid w:val="00ED0330"/>
    <w:rsid w:val="00EE499A"/>
    <w:rsid w:val="00F071FA"/>
    <w:rsid w:val="00F172ED"/>
    <w:rsid w:val="00F73D99"/>
    <w:rsid w:val="00F75FE5"/>
    <w:rsid w:val="00F95873"/>
    <w:rsid w:val="00FA73D2"/>
    <w:rsid w:val="00FB01A4"/>
    <w:rsid w:val="00FB7E85"/>
    <w:rsid w:val="00FC2C30"/>
    <w:rsid w:val="00FF0067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A666"/>
  <w15:chartTrackingRefBased/>
  <w15:docId w15:val="{A86B6ACA-4A14-3949-B6F5-C4684F1C7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AE74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5/2/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1E59BF-6F7C-4242-8A90-80F09ADF8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_template.dotx</Template>
  <TotalTime>645</TotalTime>
  <Pages>12</Pages>
  <Words>1610</Words>
  <Characters>9181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Degtyarev Alexander</dc:creator>
  <cp:keywords/>
  <dc:description/>
  <cp:lastModifiedBy>Degtyarev Alexander</cp:lastModifiedBy>
  <cp:revision>8</cp:revision>
  <dcterms:created xsi:type="dcterms:W3CDTF">2018-03-01T12:41:00Z</dcterms:created>
  <dcterms:modified xsi:type="dcterms:W3CDTF">2018-03-14T10:29:00Z</dcterms:modified>
</cp:coreProperties>
</file>