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38DC6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7ED2A271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1AECE1F" w14:textId="77777777" w:rsidR="00E51B40" w:rsidRPr="00505943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505943">
        <w:rPr>
          <w:rFonts w:cs="Times New Roman"/>
          <w:color w:val="000000"/>
          <w:szCs w:val="28"/>
          <w:lang w:val="ru-RU"/>
        </w:rPr>
        <w:t>информатики</w:t>
      </w:r>
    </w:p>
    <w:p w14:paraId="5A266BE1" w14:textId="77777777" w:rsidR="00E51B40" w:rsidRPr="00505943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0F0570E1" w14:textId="77777777" w:rsidR="00E51B40" w:rsidRPr="00505943" w:rsidRDefault="0084666D" w:rsidP="00E51B40">
      <w:pPr>
        <w:ind w:right="-187" w:firstLine="720"/>
        <w:rPr>
          <w:rFonts w:cs="Times New Roman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505943">
        <w:rPr>
          <w:rFonts w:cs="Times New Roman"/>
          <w:color w:val="000000"/>
          <w:szCs w:val="28"/>
          <w:lang w:val="ru-RU"/>
        </w:rPr>
        <w:t>О</w:t>
      </w:r>
    </w:p>
    <w:p w14:paraId="5EC82EEB" w14:textId="77777777"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40BCDCA4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14:paraId="28694F4E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B142100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E42E9A4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80A4777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D64890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4EABC59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C486949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0FC1640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1EE4B1F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DC4D51C" w14:textId="77777777" w:rsidR="00851207" w:rsidRDefault="00851207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  <w:r>
        <w:rPr>
          <w:rFonts w:cs="Times New Roman"/>
          <w:color w:val="000000"/>
          <w:szCs w:val="28"/>
          <w:lang w:val="ru-RU"/>
        </w:rPr>
        <w:t>,2</w:t>
      </w:r>
    </w:p>
    <w:p w14:paraId="533040E1" w14:textId="77777777" w:rsidR="00E51B40" w:rsidRPr="00851207" w:rsidRDefault="00851207" w:rsidP="00E51B40">
      <w:pPr>
        <w:ind w:right="-185" w:firstLine="720"/>
        <w:jc w:val="center"/>
        <w:rPr>
          <w:rFonts w:cs="Times New Roman"/>
        </w:rPr>
      </w:pPr>
      <w:r>
        <w:rPr>
          <w:rFonts w:cs="Times New Roman"/>
          <w:color w:val="000000"/>
          <w:szCs w:val="28"/>
          <w:lang w:val="ru-RU"/>
        </w:rPr>
        <w:t>Практическая работа № 1,2</w:t>
      </w:r>
    </w:p>
    <w:p w14:paraId="7D35C9EE" w14:textId="77777777"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505943">
        <w:rPr>
          <w:rFonts w:cs="Times New Roman"/>
          <w:color w:val="000000"/>
          <w:szCs w:val="28"/>
          <w:lang w:val="ru-RU"/>
        </w:rPr>
        <w:t>Системный Анализ и Исследование Операций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14:paraId="1390B9A2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22E2D3B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089FECF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90124E4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BF1028F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7FC2FF1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0C82477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92BC2FF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EE47B58" w14:textId="77777777"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6E5C961D" w14:textId="77777777" w:rsidR="00E51B40" w:rsidRPr="00505943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505943">
        <w:rPr>
          <w:rFonts w:cs="Times New Roman"/>
          <w:color w:val="000000"/>
          <w:szCs w:val="28"/>
          <w:lang w:val="ru-RU"/>
        </w:rPr>
        <w:t>393</w:t>
      </w:r>
      <w:r w:rsidR="0005754A" w:rsidRPr="00505943">
        <w:rPr>
          <w:rFonts w:cs="Times New Roman"/>
          <w:color w:val="000000"/>
          <w:szCs w:val="28"/>
          <w:lang w:val="ru-RU"/>
        </w:rPr>
        <w:t>5</w:t>
      </w:r>
      <w:r w:rsidRPr="00505943">
        <w:rPr>
          <w:rFonts w:cs="Times New Roman"/>
          <w:color w:val="000000"/>
          <w:szCs w:val="28"/>
          <w:lang w:val="ru-RU"/>
        </w:rPr>
        <w:t>5</w:t>
      </w:r>
      <w:r w:rsidR="0005754A" w:rsidRPr="00505943">
        <w:rPr>
          <w:rFonts w:cs="Times New Roman"/>
          <w:color w:val="000000"/>
          <w:szCs w:val="28"/>
          <w:lang w:val="ru-RU"/>
        </w:rPr>
        <w:t>1</w:t>
      </w:r>
    </w:p>
    <w:p w14:paraId="70F7CABF" w14:textId="77777777" w:rsidR="00E51B40" w:rsidRPr="00505943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505943">
        <w:rPr>
          <w:rFonts w:cs="Times New Roman"/>
          <w:color w:val="000000"/>
          <w:szCs w:val="28"/>
          <w:lang w:val="ru-RU"/>
        </w:rPr>
        <w:t>902021</w:t>
      </w:r>
      <w:r w:rsidRPr="00505943">
        <w:rPr>
          <w:rFonts w:cs="Times New Roman"/>
          <w:color w:val="000000"/>
          <w:szCs w:val="28"/>
          <w:lang w:val="ru-RU"/>
        </w:rPr>
        <w:t>-</w:t>
      </w:r>
      <w:r w:rsidR="006C1717" w:rsidRPr="00505943">
        <w:rPr>
          <w:rFonts w:cs="Times New Roman"/>
          <w:color w:val="000000"/>
          <w:szCs w:val="28"/>
          <w:lang w:val="ru-RU"/>
        </w:rPr>
        <w:t>26</w:t>
      </w:r>
    </w:p>
    <w:p w14:paraId="6D29F719" w14:textId="77777777" w:rsidR="00E51B40" w:rsidRPr="00505943" w:rsidRDefault="00E51B40" w:rsidP="00E51B40">
      <w:pPr>
        <w:spacing w:after="240"/>
        <w:rPr>
          <w:rFonts w:eastAsia="Times New Roman" w:cs="Times New Roman"/>
          <w:lang w:val="ru-RU"/>
        </w:rPr>
      </w:pPr>
      <w:r w:rsidRPr="00505943">
        <w:rPr>
          <w:rFonts w:eastAsia="Times New Roman" w:cs="Times New Roman"/>
          <w:lang w:val="ru-RU"/>
        </w:rPr>
        <w:br/>
      </w:r>
      <w:r w:rsidRPr="00505943">
        <w:rPr>
          <w:rFonts w:eastAsia="Times New Roman" w:cs="Times New Roman"/>
          <w:lang w:val="ru-RU"/>
        </w:rPr>
        <w:br/>
      </w:r>
      <w:r w:rsidRPr="00505943">
        <w:rPr>
          <w:rFonts w:eastAsia="Times New Roman" w:cs="Times New Roman"/>
          <w:lang w:val="ru-RU"/>
        </w:rPr>
        <w:br/>
      </w:r>
    </w:p>
    <w:p w14:paraId="7DF961B4" w14:textId="77777777" w:rsidR="00505943" w:rsidRPr="00505943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Минск 201</w:t>
      </w:r>
      <w:r w:rsidR="00505943" w:rsidRPr="00505943">
        <w:rPr>
          <w:rFonts w:cs="Times New Roman"/>
          <w:color w:val="000000"/>
          <w:szCs w:val="28"/>
          <w:lang w:val="ru-RU"/>
        </w:rPr>
        <w:t>8</w:t>
      </w:r>
    </w:p>
    <w:p w14:paraId="0A45A8DA" w14:textId="77777777" w:rsidR="00AE54F0" w:rsidRPr="00AE54F0" w:rsidRDefault="00505943" w:rsidP="00E54A8B">
      <w:pPr>
        <w:rPr>
          <w:rFonts w:cs="Times New Roman"/>
          <w:b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br w:type="page"/>
      </w:r>
      <w:r w:rsidR="00AE54F0" w:rsidRPr="00AE54F0">
        <w:rPr>
          <w:rFonts w:cs="Times New Roman"/>
          <w:b/>
          <w:color w:val="000000"/>
          <w:szCs w:val="28"/>
          <w:lang w:val="ru-RU"/>
        </w:rPr>
        <w:lastRenderedPageBreak/>
        <w:t>Контрольная работа №1</w:t>
      </w:r>
    </w:p>
    <w:p w14:paraId="1E432E48" w14:textId="147FB318" w:rsidR="00505943" w:rsidRPr="0001380F" w:rsidRDefault="00505943" w:rsidP="00E54A8B">
      <w:pPr>
        <w:rPr>
          <w:rFonts w:cs="Times New Roman"/>
          <w:b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«Решение задачи о потоке минимальной с</w:t>
      </w:r>
      <w:r w:rsidR="00AE54F0">
        <w:rPr>
          <w:rFonts w:cs="Times New Roman"/>
          <w:color w:val="000000"/>
          <w:szCs w:val="28"/>
          <w:lang w:val="ru-RU"/>
        </w:rPr>
        <w:t xml:space="preserve">тоимости методом потенциалов», </w:t>
      </w:r>
      <w:r w:rsidR="00AE54F0" w:rsidRPr="0001380F">
        <w:rPr>
          <w:rFonts w:cs="Times New Roman"/>
          <w:b/>
          <w:color w:val="000000"/>
          <w:szCs w:val="28"/>
          <w:lang w:val="ru-RU"/>
        </w:rPr>
        <w:t>З</w:t>
      </w:r>
      <w:r w:rsidRPr="0001380F">
        <w:rPr>
          <w:rFonts w:cs="Times New Roman"/>
          <w:b/>
          <w:color w:val="000000"/>
          <w:szCs w:val="28"/>
          <w:lang w:val="ru-RU"/>
        </w:rPr>
        <w:t>адание №1</w:t>
      </w:r>
    </w:p>
    <w:p w14:paraId="02064C28" w14:textId="77777777" w:rsidR="00AE54F0" w:rsidRDefault="00AE54F0" w:rsidP="00E54A8B">
      <w:pPr>
        <w:rPr>
          <w:rFonts w:cs="Times New Roman"/>
          <w:color w:val="000000"/>
          <w:szCs w:val="28"/>
          <w:lang w:val="ru-RU"/>
        </w:rPr>
      </w:pPr>
    </w:p>
    <w:p w14:paraId="46A442FE" w14:textId="16689810" w:rsidR="00AE54F0" w:rsidRPr="00AE54F0" w:rsidRDefault="00AE54F0" w:rsidP="00E54A8B">
      <w:pPr>
        <w:rPr>
          <w:rFonts w:cs="Times New Roman"/>
          <w:color w:val="000000"/>
          <w:szCs w:val="28"/>
          <w:lang w:val="ru-RU"/>
        </w:rPr>
      </w:pPr>
      <w:r w:rsidRPr="00AE54F0">
        <w:rPr>
          <w:rFonts w:cs="Times New Roman"/>
          <w:color w:val="000000"/>
          <w:szCs w:val="28"/>
          <w:lang w:val="ru-RU"/>
        </w:rPr>
        <w:drawing>
          <wp:inline distT="0" distB="0" distL="0" distR="0" wp14:anchorId="459E5F4D" wp14:editId="3F06C41D">
            <wp:extent cx="6119495" cy="39566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4C5D" w14:textId="019E6E05" w:rsidR="00505943" w:rsidRDefault="00505943" w:rsidP="00E54A8B">
      <w:pPr>
        <w:rPr>
          <w:rFonts w:cs="Times New Roman"/>
          <w:color w:val="000000"/>
          <w:szCs w:val="28"/>
          <w:lang w:val="ru-RU"/>
        </w:rPr>
      </w:pPr>
    </w:p>
    <w:p w14:paraId="6125448A" w14:textId="77777777" w:rsidR="0001380F" w:rsidRDefault="0001380F" w:rsidP="00E54A8B">
      <w:pPr>
        <w:rPr>
          <w:rFonts w:cs="Times New Roman"/>
          <w:color w:val="000000"/>
          <w:szCs w:val="28"/>
          <w:lang w:val="ru-RU"/>
        </w:rPr>
      </w:pPr>
    </w:p>
    <w:p w14:paraId="3E75FF19" w14:textId="76A3E7B4" w:rsidR="00AE54F0" w:rsidRPr="00E54A8B" w:rsidRDefault="00E54A8B" w:rsidP="00E54A8B">
      <w:pPr>
        <w:rPr>
          <w:rFonts w:cs="Times New Roman"/>
          <w:color w:val="000000"/>
          <w:szCs w:val="28"/>
          <w:lang w:val="ru-RU"/>
        </w:rPr>
      </w:pPr>
      <w:r w:rsidRPr="00E54A8B">
        <w:rPr>
          <w:rFonts w:cs="Times New Roman"/>
          <w:color w:val="000000"/>
          <w:szCs w:val="28"/>
          <w:lang w:val="ru-RU"/>
        </w:rPr>
        <w:drawing>
          <wp:inline distT="0" distB="0" distL="0" distR="0" wp14:anchorId="5E2757E9" wp14:editId="26647331">
            <wp:extent cx="5905500" cy="10287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B9B8" w14:textId="77777777" w:rsidR="00541075" w:rsidRPr="006C4C80" w:rsidRDefault="00541075" w:rsidP="00E54A8B">
      <w:pPr>
        <w:rPr>
          <w:rFonts w:cs="Times New Roman"/>
          <w:b/>
          <w:color w:val="000000"/>
          <w:szCs w:val="28"/>
          <w:lang w:val="ru-RU"/>
        </w:rPr>
      </w:pPr>
      <w:r w:rsidRPr="006C4C80">
        <w:rPr>
          <w:rFonts w:cs="Times New Roman"/>
          <w:b/>
          <w:color w:val="000000"/>
          <w:szCs w:val="28"/>
          <w:lang w:val="ru-RU"/>
        </w:rPr>
        <w:t>Решение</w:t>
      </w:r>
    </w:p>
    <w:p w14:paraId="282B8270" w14:textId="77777777" w:rsidR="00334978" w:rsidRPr="00334978" w:rsidRDefault="00541075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Красные </w:t>
      </w:r>
      <w:r w:rsidR="00334978">
        <w:rPr>
          <w:rFonts w:cs="Times New Roman"/>
          <w:color w:val="000000"/>
          <w:szCs w:val="28"/>
          <w:lang w:val="ru-RU"/>
        </w:rPr>
        <w:t>–</w:t>
      </w:r>
      <w:r>
        <w:rPr>
          <w:rFonts w:cs="Times New Roman"/>
          <w:color w:val="000000"/>
          <w:szCs w:val="28"/>
          <w:lang w:val="ru-RU"/>
        </w:rPr>
        <w:t xml:space="preserve"> стоимости</w:t>
      </w:r>
      <w:r w:rsidR="0033497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="00334978">
        <w:rPr>
          <w:rFonts w:cs="Times New Roman"/>
          <w:color w:val="000000"/>
          <w:szCs w:val="28"/>
        </w:rPr>
        <w:t>cij</w:t>
      </w:r>
      <w:proofErr w:type="spellEnd"/>
    </w:p>
    <w:p w14:paraId="312BC9B7" w14:textId="77777777" w:rsidR="00334978" w:rsidRDefault="00334978" w:rsidP="00E54A8B">
      <w:pPr>
        <w:rPr>
          <w:rFonts w:cs="Times New Roman"/>
          <w:color w:val="000000"/>
          <w:szCs w:val="28"/>
          <w:lang w:val="ru-RU"/>
        </w:rPr>
      </w:pPr>
      <w:r w:rsidRPr="00334978">
        <w:rPr>
          <w:rFonts w:cs="Times New Roman"/>
          <w:color w:val="000000"/>
          <w:szCs w:val="28"/>
          <w:lang w:val="ru-RU"/>
        </w:rPr>
        <w:t xml:space="preserve">Значения дуговых потоков </w:t>
      </w:r>
      <w:proofErr w:type="spellStart"/>
      <w:r>
        <w:rPr>
          <w:rFonts w:cs="Times New Roman"/>
          <w:color w:val="000000"/>
          <w:szCs w:val="28"/>
        </w:rPr>
        <w:t>xij</w:t>
      </w:r>
      <w:proofErr w:type="spellEnd"/>
      <w:r w:rsidRPr="00334978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черные цифры</w:t>
      </w:r>
    </w:p>
    <w:p w14:paraId="05600AB2" w14:textId="2C99DE41" w:rsidR="006C4C80" w:rsidRDefault="00334978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Дуги </w:t>
      </w:r>
      <w:r>
        <w:rPr>
          <w:rFonts w:cs="Times New Roman"/>
          <w:color w:val="000000"/>
          <w:szCs w:val="28"/>
        </w:rPr>
        <w:t>U</w:t>
      </w:r>
      <w:r>
        <w:rPr>
          <w:rFonts w:cs="Times New Roman"/>
          <w:color w:val="000000"/>
          <w:szCs w:val="28"/>
          <w:lang w:val="ru-RU"/>
        </w:rPr>
        <w:t xml:space="preserve">б </w:t>
      </w:r>
      <w:r w:rsidR="006C4C80">
        <w:rPr>
          <w:rFonts w:cs="Times New Roman"/>
          <w:color w:val="000000"/>
          <w:szCs w:val="28"/>
          <w:lang w:val="ru-RU"/>
        </w:rPr>
        <w:t>–</w:t>
      </w:r>
      <w:r>
        <w:rPr>
          <w:rFonts w:cs="Times New Roman"/>
          <w:color w:val="000000"/>
          <w:szCs w:val="28"/>
          <w:lang w:val="ru-RU"/>
        </w:rPr>
        <w:t xml:space="preserve"> красные</w:t>
      </w:r>
    </w:p>
    <w:p w14:paraId="25F02314" w14:textId="77777777" w:rsidR="006C4C80" w:rsidRDefault="006C4C80" w:rsidP="00E54A8B">
      <w:pPr>
        <w:rPr>
          <w:rFonts w:cs="Times New Roman"/>
          <w:color w:val="000000"/>
          <w:szCs w:val="28"/>
          <w:lang w:val="ru-RU"/>
        </w:rPr>
      </w:pPr>
    </w:p>
    <w:p w14:paraId="16220A55" w14:textId="77777777" w:rsidR="006C4C80" w:rsidRDefault="006C4C80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Базисный граф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668"/>
        <w:gridCol w:w="792"/>
        <w:gridCol w:w="1212"/>
      </w:tblGrid>
      <w:tr w:rsidR="00C4534B" w:rsidRPr="009378B5" w14:paraId="32DD531C" w14:textId="77777777" w:rsidTr="00C4534B">
        <w:trPr>
          <w:trHeight w:val="426"/>
        </w:trPr>
        <w:tc>
          <w:tcPr>
            <w:tcW w:w="885" w:type="dxa"/>
          </w:tcPr>
          <w:p w14:paraId="1EB8C741" w14:textId="1200C155" w:rsidR="006C4C80" w:rsidRPr="006C4C80" w:rsidRDefault="006C4C80" w:rsidP="00E54A8B">
            <w:pPr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Begin</w:t>
            </w:r>
          </w:p>
        </w:tc>
        <w:tc>
          <w:tcPr>
            <w:tcW w:w="668" w:type="dxa"/>
          </w:tcPr>
          <w:p w14:paraId="31C0C322" w14:textId="6963155C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ru-RU"/>
              </w:rPr>
              <w:t>End</w:t>
            </w:r>
            <w:proofErr w:type="spellEnd"/>
          </w:p>
        </w:tc>
        <w:tc>
          <w:tcPr>
            <w:tcW w:w="792" w:type="dxa"/>
          </w:tcPr>
          <w:p w14:paraId="4B0AC3DF" w14:textId="6EE70068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ru-RU"/>
              </w:rPr>
              <w:t>Price</w:t>
            </w:r>
            <w:proofErr w:type="spellEnd"/>
          </w:p>
        </w:tc>
        <w:tc>
          <w:tcPr>
            <w:tcW w:w="1212" w:type="dxa"/>
          </w:tcPr>
          <w:p w14:paraId="770917A7" w14:textId="4D43420F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ru-RU"/>
              </w:rPr>
              <w:t>Capacity</w:t>
            </w:r>
            <w:proofErr w:type="spellEnd"/>
          </w:p>
        </w:tc>
      </w:tr>
      <w:tr w:rsidR="00C4534B" w14:paraId="5FDE5A67" w14:textId="77777777" w:rsidTr="00C4534B">
        <w:trPr>
          <w:trHeight w:val="408"/>
        </w:trPr>
        <w:tc>
          <w:tcPr>
            <w:tcW w:w="885" w:type="dxa"/>
          </w:tcPr>
          <w:p w14:paraId="6FCA334F" w14:textId="284A22CD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8" w:type="dxa"/>
          </w:tcPr>
          <w:p w14:paraId="3B1F4B3F" w14:textId="3F25D4C9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792" w:type="dxa"/>
          </w:tcPr>
          <w:p w14:paraId="3A9678F1" w14:textId="2960F358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1212" w:type="dxa"/>
          </w:tcPr>
          <w:p w14:paraId="39AA9336" w14:textId="07644606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  <w:tr w:rsidR="00C4534B" w14:paraId="1E7131D9" w14:textId="77777777" w:rsidTr="00C4534B">
        <w:trPr>
          <w:trHeight w:val="408"/>
        </w:trPr>
        <w:tc>
          <w:tcPr>
            <w:tcW w:w="885" w:type="dxa"/>
          </w:tcPr>
          <w:p w14:paraId="30B4E88E" w14:textId="7792059B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8" w:type="dxa"/>
          </w:tcPr>
          <w:p w14:paraId="274A5173" w14:textId="37EDF8DB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792" w:type="dxa"/>
          </w:tcPr>
          <w:p w14:paraId="692375A7" w14:textId="3F70B29D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1212" w:type="dxa"/>
          </w:tcPr>
          <w:p w14:paraId="10656F72" w14:textId="61810EB2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</w:tr>
      <w:tr w:rsidR="00C4534B" w14:paraId="0458FAC8" w14:textId="77777777" w:rsidTr="00C4534B">
        <w:trPr>
          <w:trHeight w:val="426"/>
        </w:trPr>
        <w:tc>
          <w:tcPr>
            <w:tcW w:w="885" w:type="dxa"/>
          </w:tcPr>
          <w:p w14:paraId="703F0ED0" w14:textId="2CDEF97F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668" w:type="dxa"/>
          </w:tcPr>
          <w:p w14:paraId="3E2822E5" w14:textId="01164226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792" w:type="dxa"/>
          </w:tcPr>
          <w:p w14:paraId="24CF833C" w14:textId="4DF46A72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1212" w:type="dxa"/>
          </w:tcPr>
          <w:p w14:paraId="47EA58AF" w14:textId="34A46B90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C4534B" w14:paraId="0CFF6073" w14:textId="77777777" w:rsidTr="00C4534B">
        <w:trPr>
          <w:trHeight w:val="426"/>
        </w:trPr>
        <w:tc>
          <w:tcPr>
            <w:tcW w:w="885" w:type="dxa"/>
          </w:tcPr>
          <w:p w14:paraId="166EDA9C" w14:textId="3C23DBC4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668" w:type="dxa"/>
          </w:tcPr>
          <w:p w14:paraId="35C56000" w14:textId="46B2CCB0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792" w:type="dxa"/>
          </w:tcPr>
          <w:p w14:paraId="7000A4DB" w14:textId="546357A6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1212" w:type="dxa"/>
          </w:tcPr>
          <w:p w14:paraId="63C162FD" w14:textId="022661BC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C4534B" w14:paraId="2B9118A7" w14:textId="77777777" w:rsidTr="00C4534B">
        <w:trPr>
          <w:trHeight w:val="408"/>
        </w:trPr>
        <w:tc>
          <w:tcPr>
            <w:tcW w:w="885" w:type="dxa"/>
          </w:tcPr>
          <w:p w14:paraId="64998FE3" w14:textId="22BF3194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lastRenderedPageBreak/>
              <w:t>5</w:t>
            </w:r>
          </w:p>
        </w:tc>
        <w:tc>
          <w:tcPr>
            <w:tcW w:w="668" w:type="dxa"/>
          </w:tcPr>
          <w:p w14:paraId="7231F15F" w14:textId="1BDDD26F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792" w:type="dxa"/>
          </w:tcPr>
          <w:p w14:paraId="0105B7A9" w14:textId="27DEB3BC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1212" w:type="dxa"/>
          </w:tcPr>
          <w:p w14:paraId="53638278" w14:textId="25A1EABF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C4534B" w14:paraId="13F8099C" w14:textId="77777777" w:rsidTr="00C4534B">
        <w:trPr>
          <w:trHeight w:val="426"/>
        </w:trPr>
        <w:tc>
          <w:tcPr>
            <w:tcW w:w="885" w:type="dxa"/>
          </w:tcPr>
          <w:p w14:paraId="786B828D" w14:textId="4FB764BF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668" w:type="dxa"/>
          </w:tcPr>
          <w:p w14:paraId="4F7C4ACA" w14:textId="49A0D88A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792" w:type="dxa"/>
          </w:tcPr>
          <w:p w14:paraId="6E4E130D" w14:textId="3AA00837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1212" w:type="dxa"/>
          </w:tcPr>
          <w:p w14:paraId="443DDA99" w14:textId="2867F6E8" w:rsidR="006C4C80" w:rsidRDefault="006C4C8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C4534B" w14:paraId="7EC9A1C7" w14:textId="77777777" w:rsidTr="00C4534B">
        <w:trPr>
          <w:trHeight w:val="426"/>
        </w:trPr>
        <w:tc>
          <w:tcPr>
            <w:tcW w:w="885" w:type="dxa"/>
          </w:tcPr>
          <w:p w14:paraId="2D9559F9" w14:textId="541B65E4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668" w:type="dxa"/>
          </w:tcPr>
          <w:p w14:paraId="55A9770E" w14:textId="3A20CFF8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792" w:type="dxa"/>
          </w:tcPr>
          <w:p w14:paraId="61492681" w14:textId="17D72567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1212" w:type="dxa"/>
          </w:tcPr>
          <w:p w14:paraId="4E571B92" w14:textId="33C29EC2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</w:tr>
      <w:tr w:rsidR="00C4534B" w14:paraId="51D985A9" w14:textId="77777777" w:rsidTr="00C4534B">
        <w:trPr>
          <w:trHeight w:val="426"/>
        </w:trPr>
        <w:tc>
          <w:tcPr>
            <w:tcW w:w="885" w:type="dxa"/>
          </w:tcPr>
          <w:p w14:paraId="18504528" w14:textId="4C51571C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668" w:type="dxa"/>
          </w:tcPr>
          <w:p w14:paraId="5A79DEBB" w14:textId="6787B6D2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792" w:type="dxa"/>
          </w:tcPr>
          <w:p w14:paraId="1062858D" w14:textId="5C7D7479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1212" w:type="dxa"/>
          </w:tcPr>
          <w:p w14:paraId="2EAA2EFE" w14:textId="53EA2C29" w:rsidR="006C4C80" w:rsidRDefault="00045A00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</w:tbl>
    <w:p w14:paraId="0F06546E" w14:textId="77777777" w:rsidR="00EA1A6D" w:rsidRDefault="00EA1A6D" w:rsidP="00E54A8B">
      <w:pPr>
        <w:rPr>
          <w:rFonts w:cs="Times New Roman"/>
          <w:color w:val="000000"/>
          <w:szCs w:val="28"/>
          <w:lang w:val="ru-RU"/>
        </w:rPr>
      </w:pPr>
    </w:p>
    <w:p w14:paraId="00E1BCA8" w14:textId="77777777" w:rsidR="00EA1A6D" w:rsidRPr="00EA1A6D" w:rsidRDefault="00EA1A6D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Граф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668"/>
        <w:gridCol w:w="792"/>
        <w:gridCol w:w="1212"/>
      </w:tblGrid>
      <w:tr w:rsidR="00EA1A6D" w14:paraId="38E8AA84" w14:textId="77777777" w:rsidTr="00EA1CD6">
        <w:trPr>
          <w:trHeight w:val="474"/>
        </w:trPr>
        <w:tc>
          <w:tcPr>
            <w:tcW w:w="885" w:type="dxa"/>
          </w:tcPr>
          <w:p w14:paraId="580CC95F" w14:textId="019F921D" w:rsidR="00EA1A6D" w:rsidRPr="006C4C80" w:rsidRDefault="00EA1A6D" w:rsidP="00EA1CD6">
            <w:pPr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668" w:type="dxa"/>
          </w:tcPr>
          <w:p w14:paraId="7D961DAC" w14:textId="00951BD5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</w:p>
        </w:tc>
        <w:tc>
          <w:tcPr>
            <w:tcW w:w="792" w:type="dxa"/>
          </w:tcPr>
          <w:p w14:paraId="02FD395D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ru-RU"/>
              </w:rPr>
              <w:t>Price</w:t>
            </w:r>
            <w:proofErr w:type="spellEnd"/>
          </w:p>
        </w:tc>
        <w:tc>
          <w:tcPr>
            <w:tcW w:w="1212" w:type="dxa"/>
          </w:tcPr>
          <w:p w14:paraId="478E4B39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ru-RU"/>
              </w:rPr>
              <w:t>Capacity</w:t>
            </w:r>
            <w:proofErr w:type="spellEnd"/>
          </w:p>
        </w:tc>
      </w:tr>
      <w:tr w:rsidR="00EA1A6D" w14:paraId="5A06C232" w14:textId="77777777" w:rsidTr="00EA1CD6">
        <w:trPr>
          <w:trHeight w:val="453"/>
        </w:trPr>
        <w:tc>
          <w:tcPr>
            <w:tcW w:w="885" w:type="dxa"/>
          </w:tcPr>
          <w:p w14:paraId="50E26E82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8" w:type="dxa"/>
          </w:tcPr>
          <w:p w14:paraId="19B641ED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792" w:type="dxa"/>
          </w:tcPr>
          <w:p w14:paraId="000BECA1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1212" w:type="dxa"/>
          </w:tcPr>
          <w:p w14:paraId="6481938F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  <w:tr w:rsidR="00EA1A6D" w14:paraId="2B02EBF0" w14:textId="77777777" w:rsidTr="00EA1CD6">
        <w:trPr>
          <w:trHeight w:val="453"/>
        </w:trPr>
        <w:tc>
          <w:tcPr>
            <w:tcW w:w="885" w:type="dxa"/>
          </w:tcPr>
          <w:p w14:paraId="5054D932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8" w:type="dxa"/>
          </w:tcPr>
          <w:p w14:paraId="621D359E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792" w:type="dxa"/>
          </w:tcPr>
          <w:p w14:paraId="159EE22A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1212" w:type="dxa"/>
          </w:tcPr>
          <w:p w14:paraId="0B573117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</w:tr>
      <w:tr w:rsidR="00EA1A6D" w14:paraId="767124E0" w14:textId="77777777" w:rsidTr="00EA1CD6">
        <w:trPr>
          <w:trHeight w:val="474"/>
        </w:trPr>
        <w:tc>
          <w:tcPr>
            <w:tcW w:w="885" w:type="dxa"/>
          </w:tcPr>
          <w:p w14:paraId="2A2232F3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668" w:type="dxa"/>
          </w:tcPr>
          <w:p w14:paraId="7D09692B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792" w:type="dxa"/>
          </w:tcPr>
          <w:p w14:paraId="6D148F1A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1212" w:type="dxa"/>
          </w:tcPr>
          <w:p w14:paraId="48C2DBA5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EA1A6D" w14:paraId="3614D473" w14:textId="77777777" w:rsidTr="00EA1CD6">
        <w:trPr>
          <w:trHeight w:val="474"/>
        </w:trPr>
        <w:tc>
          <w:tcPr>
            <w:tcW w:w="885" w:type="dxa"/>
          </w:tcPr>
          <w:p w14:paraId="3F1721AA" w14:textId="582720F5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668" w:type="dxa"/>
          </w:tcPr>
          <w:p w14:paraId="757355C4" w14:textId="70284765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792" w:type="dxa"/>
          </w:tcPr>
          <w:p w14:paraId="64AE2654" w14:textId="5447D936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1212" w:type="dxa"/>
          </w:tcPr>
          <w:p w14:paraId="0801548A" w14:textId="6364DFA1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EA1A6D" w14:paraId="65A263FC" w14:textId="77777777" w:rsidTr="00EA1CD6">
        <w:trPr>
          <w:trHeight w:val="474"/>
        </w:trPr>
        <w:tc>
          <w:tcPr>
            <w:tcW w:w="885" w:type="dxa"/>
          </w:tcPr>
          <w:p w14:paraId="6DA0A0B4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668" w:type="dxa"/>
          </w:tcPr>
          <w:p w14:paraId="464218FE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792" w:type="dxa"/>
          </w:tcPr>
          <w:p w14:paraId="70C5AEFF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1212" w:type="dxa"/>
          </w:tcPr>
          <w:p w14:paraId="6AD76DF6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EA1A6D" w14:paraId="0BDE8BD8" w14:textId="77777777" w:rsidTr="00EA1CD6">
        <w:trPr>
          <w:trHeight w:val="474"/>
        </w:trPr>
        <w:tc>
          <w:tcPr>
            <w:tcW w:w="885" w:type="dxa"/>
          </w:tcPr>
          <w:p w14:paraId="02236BE4" w14:textId="73A78E52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668" w:type="dxa"/>
          </w:tcPr>
          <w:p w14:paraId="23EEAD92" w14:textId="7E0BCA1C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792" w:type="dxa"/>
          </w:tcPr>
          <w:p w14:paraId="1685862C" w14:textId="25558AC9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1212" w:type="dxa"/>
          </w:tcPr>
          <w:p w14:paraId="1B78FF15" w14:textId="5DBA092D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C4534B" w14:paraId="5CD26CD9" w14:textId="77777777" w:rsidTr="00EA1CD6">
        <w:trPr>
          <w:trHeight w:val="474"/>
        </w:trPr>
        <w:tc>
          <w:tcPr>
            <w:tcW w:w="885" w:type="dxa"/>
          </w:tcPr>
          <w:p w14:paraId="480E6E1F" w14:textId="0FA6AC0F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668" w:type="dxa"/>
          </w:tcPr>
          <w:p w14:paraId="6CA36C2F" w14:textId="08236C28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792" w:type="dxa"/>
          </w:tcPr>
          <w:p w14:paraId="547A2782" w14:textId="51F8F08E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-3</w:t>
            </w:r>
          </w:p>
        </w:tc>
        <w:tc>
          <w:tcPr>
            <w:tcW w:w="1212" w:type="dxa"/>
          </w:tcPr>
          <w:p w14:paraId="6D4A775F" w14:textId="56315000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EA1A6D" w14:paraId="50A2F8BD" w14:textId="77777777" w:rsidTr="00EA1CD6">
        <w:trPr>
          <w:trHeight w:val="453"/>
        </w:trPr>
        <w:tc>
          <w:tcPr>
            <w:tcW w:w="885" w:type="dxa"/>
          </w:tcPr>
          <w:p w14:paraId="21E2B0DC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668" w:type="dxa"/>
          </w:tcPr>
          <w:p w14:paraId="10A7BA7F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792" w:type="dxa"/>
          </w:tcPr>
          <w:p w14:paraId="0DAA540F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1212" w:type="dxa"/>
          </w:tcPr>
          <w:p w14:paraId="5A678695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EA1A6D" w14:paraId="31A015AC" w14:textId="77777777" w:rsidTr="00EA1CD6">
        <w:trPr>
          <w:trHeight w:val="474"/>
        </w:trPr>
        <w:tc>
          <w:tcPr>
            <w:tcW w:w="885" w:type="dxa"/>
          </w:tcPr>
          <w:p w14:paraId="172D591B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668" w:type="dxa"/>
          </w:tcPr>
          <w:p w14:paraId="41C0309C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792" w:type="dxa"/>
          </w:tcPr>
          <w:p w14:paraId="0515954F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1212" w:type="dxa"/>
          </w:tcPr>
          <w:p w14:paraId="280DB9DD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C4534B" w14:paraId="3CF6F212" w14:textId="77777777" w:rsidTr="00EA1CD6">
        <w:trPr>
          <w:trHeight w:val="474"/>
        </w:trPr>
        <w:tc>
          <w:tcPr>
            <w:tcW w:w="885" w:type="dxa"/>
          </w:tcPr>
          <w:p w14:paraId="064F6BB2" w14:textId="68B163CB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668" w:type="dxa"/>
          </w:tcPr>
          <w:p w14:paraId="2FE34908" w14:textId="784E58FB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792" w:type="dxa"/>
          </w:tcPr>
          <w:p w14:paraId="3D7588AE" w14:textId="70B88726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-1</w:t>
            </w:r>
          </w:p>
        </w:tc>
        <w:tc>
          <w:tcPr>
            <w:tcW w:w="1212" w:type="dxa"/>
          </w:tcPr>
          <w:p w14:paraId="61094DB5" w14:textId="7225A148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C4534B" w14:paraId="3519D98C" w14:textId="77777777" w:rsidTr="00EA1CD6">
        <w:trPr>
          <w:trHeight w:val="474"/>
        </w:trPr>
        <w:tc>
          <w:tcPr>
            <w:tcW w:w="885" w:type="dxa"/>
          </w:tcPr>
          <w:p w14:paraId="2095DC0C" w14:textId="3BBBA487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668" w:type="dxa"/>
          </w:tcPr>
          <w:p w14:paraId="30277E92" w14:textId="28A3B2A0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792" w:type="dxa"/>
          </w:tcPr>
          <w:p w14:paraId="762F6214" w14:textId="2B0866F6" w:rsidR="00C4534B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1212" w:type="dxa"/>
          </w:tcPr>
          <w:p w14:paraId="12D29E91" w14:textId="7C62C61A" w:rsidR="00C4534B" w:rsidRPr="00744F88" w:rsidRDefault="00C4534B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EA1A6D" w14:paraId="36816DEA" w14:textId="77777777" w:rsidTr="00EA1CD6">
        <w:trPr>
          <w:trHeight w:val="474"/>
        </w:trPr>
        <w:tc>
          <w:tcPr>
            <w:tcW w:w="885" w:type="dxa"/>
          </w:tcPr>
          <w:p w14:paraId="656C3EC6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668" w:type="dxa"/>
          </w:tcPr>
          <w:p w14:paraId="04B1233A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792" w:type="dxa"/>
          </w:tcPr>
          <w:p w14:paraId="1AA10DC3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1212" w:type="dxa"/>
          </w:tcPr>
          <w:p w14:paraId="2F99B354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</w:tr>
      <w:tr w:rsidR="00744F88" w14:paraId="103D6175" w14:textId="77777777" w:rsidTr="00EA1CD6">
        <w:trPr>
          <w:trHeight w:val="474"/>
        </w:trPr>
        <w:tc>
          <w:tcPr>
            <w:tcW w:w="885" w:type="dxa"/>
          </w:tcPr>
          <w:p w14:paraId="7CF8C742" w14:textId="1DD06D25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668" w:type="dxa"/>
          </w:tcPr>
          <w:p w14:paraId="6F01212A" w14:textId="5FF7DB4A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792" w:type="dxa"/>
          </w:tcPr>
          <w:p w14:paraId="19624192" w14:textId="42A47E39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1212" w:type="dxa"/>
          </w:tcPr>
          <w:p w14:paraId="697A3482" w14:textId="3B8B3077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744F88" w14:paraId="4DC00EAF" w14:textId="77777777" w:rsidTr="00EA1CD6">
        <w:trPr>
          <w:trHeight w:val="474"/>
        </w:trPr>
        <w:tc>
          <w:tcPr>
            <w:tcW w:w="885" w:type="dxa"/>
          </w:tcPr>
          <w:p w14:paraId="7F27CE38" w14:textId="5C004164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668" w:type="dxa"/>
          </w:tcPr>
          <w:p w14:paraId="351F3C32" w14:textId="10D96FCC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792" w:type="dxa"/>
          </w:tcPr>
          <w:p w14:paraId="0A551BC4" w14:textId="00A2B01E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1212" w:type="dxa"/>
          </w:tcPr>
          <w:p w14:paraId="7E16DA42" w14:textId="7C4B1B8D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744F88" w14:paraId="50B32172" w14:textId="77777777" w:rsidTr="00EA1CD6">
        <w:trPr>
          <w:trHeight w:val="474"/>
        </w:trPr>
        <w:tc>
          <w:tcPr>
            <w:tcW w:w="885" w:type="dxa"/>
          </w:tcPr>
          <w:p w14:paraId="1C440ED3" w14:textId="0316E344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668" w:type="dxa"/>
          </w:tcPr>
          <w:p w14:paraId="79F97BC2" w14:textId="20195ACE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792" w:type="dxa"/>
          </w:tcPr>
          <w:p w14:paraId="730DA9C6" w14:textId="7AC2D53E" w:rsidR="00744F88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1212" w:type="dxa"/>
          </w:tcPr>
          <w:p w14:paraId="6E370B23" w14:textId="1F7BB5D8" w:rsidR="00744F88" w:rsidRPr="00D9600C" w:rsidRDefault="00744F88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EA1A6D" w14:paraId="7F635A09" w14:textId="77777777" w:rsidTr="00EA1CD6">
        <w:trPr>
          <w:trHeight w:val="474"/>
        </w:trPr>
        <w:tc>
          <w:tcPr>
            <w:tcW w:w="885" w:type="dxa"/>
          </w:tcPr>
          <w:p w14:paraId="1E628007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668" w:type="dxa"/>
          </w:tcPr>
          <w:p w14:paraId="43D65419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792" w:type="dxa"/>
          </w:tcPr>
          <w:p w14:paraId="10652ED5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1212" w:type="dxa"/>
          </w:tcPr>
          <w:p w14:paraId="14C25C80" w14:textId="77777777" w:rsidR="00EA1A6D" w:rsidRDefault="00EA1A6D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</w:tbl>
    <w:p w14:paraId="67565E59" w14:textId="347D7EBC" w:rsidR="00D66F78" w:rsidRDefault="00D66F78" w:rsidP="00E54A8B">
      <w:pPr>
        <w:rPr>
          <w:rFonts w:cs="Times New Roman"/>
          <w:color w:val="000000"/>
          <w:szCs w:val="28"/>
        </w:rPr>
      </w:pPr>
    </w:p>
    <w:p w14:paraId="4070005B" w14:textId="77777777" w:rsidR="009378B5" w:rsidRPr="00515DD7" w:rsidRDefault="009378B5" w:rsidP="009378B5">
      <w:pPr>
        <w:rPr>
          <w:rFonts w:cs="Times New Roman"/>
          <w:b/>
          <w:color w:val="000000"/>
          <w:szCs w:val="28"/>
          <w:lang w:val="ru-RU"/>
        </w:rPr>
      </w:pPr>
      <w:r w:rsidRPr="00515DD7">
        <w:rPr>
          <w:rFonts w:cs="Times New Roman"/>
          <w:b/>
          <w:color w:val="000000"/>
          <w:szCs w:val="28"/>
          <w:lang w:val="ru-RU"/>
        </w:rPr>
        <w:t xml:space="preserve">Замены в базовом графе </w:t>
      </w:r>
    </w:p>
    <w:p w14:paraId="4BBE1E89" w14:textId="23CA67B2" w:rsidR="009378B5" w:rsidRPr="00EA1CD6" w:rsidRDefault="009378B5" w:rsidP="009378B5">
      <w:pPr>
        <w:rPr>
          <w:rFonts w:cs="Times New Roman"/>
          <w:color w:val="000000"/>
          <w:szCs w:val="28"/>
        </w:rPr>
      </w:pPr>
      <w:r w:rsidRPr="009378B5">
        <w:rPr>
          <w:rFonts w:cs="Times New Roman"/>
          <w:color w:val="000000"/>
          <w:szCs w:val="28"/>
        </w:rPr>
        <w:t>replacing</w:t>
      </w:r>
      <w:r w:rsidRPr="00EA1CD6">
        <w:rPr>
          <w:rFonts w:cs="Times New Roman"/>
          <w:color w:val="000000"/>
          <w:szCs w:val="28"/>
        </w:rPr>
        <w:t xml:space="preserve"> 7 -&gt; 5 </w:t>
      </w:r>
      <w:r w:rsidRPr="009378B5">
        <w:rPr>
          <w:rFonts w:cs="Times New Roman"/>
          <w:color w:val="000000"/>
          <w:szCs w:val="28"/>
        </w:rPr>
        <w:t>with</w:t>
      </w:r>
      <w:r w:rsidRPr="00EA1CD6">
        <w:rPr>
          <w:rFonts w:cs="Times New Roman"/>
          <w:color w:val="000000"/>
          <w:szCs w:val="28"/>
        </w:rPr>
        <w:t xml:space="preserve"> 2 -&gt; 6</w:t>
      </w:r>
    </w:p>
    <w:p w14:paraId="57A63E04" w14:textId="77777777" w:rsidR="009378B5" w:rsidRPr="009378B5" w:rsidRDefault="009378B5" w:rsidP="009378B5">
      <w:pPr>
        <w:rPr>
          <w:rFonts w:cs="Times New Roman"/>
          <w:color w:val="000000"/>
          <w:szCs w:val="28"/>
        </w:rPr>
      </w:pPr>
      <w:r w:rsidRPr="009378B5">
        <w:rPr>
          <w:rFonts w:cs="Times New Roman"/>
          <w:color w:val="000000"/>
          <w:szCs w:val="28"/>
        </w:rPr>
        <w:t>replacing 2 -&gt; 6 with 7 -&gt; 4</w:t>
      </w:r>
    </w:p>
    <w:p w14:paraId="6CDFD696" w14:textId="1FA60DE6" w:rsidR="009378B5" w:rsidRDefault="009378B5" w:rsidP="009378B5">
      <w:pPr>
        <w:rPr>
          <w:rFonts w:cs="Times New Roman"/>
          <w:color w:val="000000"/>
          <w:szCs w:val="28"/>
        </w:rPr>
      </w:pPr>
      <w:r w:rsidRPr="009378B5">
        <w:rPr>
          <w:rFonts w:cs="Times New Roman"/>
          <w:color w:val="000000"/>
          <w:szCs w:val="28"/>
        </w:rPr>
        <w:t>replacing 1 -&gt; 2 with 8 -&gt; 7</w:t>
      </w:r>
    </w:p>
    <w:p w14:paraId="146E7735" w14:textId="77777777" w:rsidR="009378B5" w:rsidRDefault="009378B5" w:rsidP="00E54A8B">
      <w:pPr>
        <w:rPr>
          <w:rFonts w:cs="Times New Roman"/>
          <w:color w:val="000000"/>
          <w:szCs w:val="28"/>
        </w:rPr>
      </w:pPr>
    </w:p>
    <w:p w14:paraId="508C046B" w14:textId="77777777" w:rsidR="00B229F2" w:rsidRPr="00B229F2" w:rsidRDefault="00D66F78" w:rsidP="00B229F2">
      <w:pPr>
        <w:rPr>
          <w:rFonts w:cs="Times New Roman"/>
          <w:color w:val="000000"/>
          <w:szCs w:val="28"/>
        </w:rPr>
      </w:pPr>
      <w:proofErr w:type="spellStart"/>
      <w:r w:rsidRPr="00515DD7">
        <w:rPr>
          <w:rFonts w:cs="Times New Roman"/>
          <w:b/>
          <w:color w:val="000000"/>
          <w:szCs w:val="28"/>
        </w:rPr>
        <w:t>Ответ</w:t>
      </w:r>
      <w:proofErr w:type="spellEnd"/>
      <w:r w:rsidRPr="00515DD7">
        <w:rPr>
          <w:rFonts w:cs="Times New Roman"/>
          <w:b/>
          <w:color w:val="000000"/>
          <w:szCs w:val="28"/>
        </w:rPr>
        <w:t>:</w:t>
      </w:r>
      <w:r>
        <w:rPr>
          <w:rFonts w:cs="Times New Roman"/>
          <w:color w:val="000000"/>
          <w:szCs w:val="28"/>
        </w:rPr>
        <w:br/>
      </w:r>
      <w:r w:rsidR="00B229F2" w:rsidRPr="00B229F2">
        <w:rPr>
          <w:rFonts w:cs="Times New Roman"/>
          <w:color w:val="000000"/>
          <w:szCs w:val="28"/>
        </w:rPr>
        <w:t>1 -&gt; 8 = 5</w:t>
      </w:r>
    </w:p>
    <w:p w14:paraId="269266F9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2 -&gt; 3 = 1</w:t>
      </w:r>
    </w:p>
    <w:p w14:paraId="598519B9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2 -&gt; 7 = 5</w:t>
      </w:r>
    </w:p>
    <w:p w14:paraId="6238C20B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5 -&gt; 4 = 6</w:t>
      </w:r>
    </w:p>
    <w:p w14:paraId="36791928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lastRenderedPageBreak/>
        <w:t>6 -&gt; 5 = 8</w:t>
      </w:r>
    </w:p>
    <w:p w14:paraId="5EC6E25B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9 -&gt; 6 = 7</w:t>
      </w:r>
    </w:p>
    <w:p w14:paraId="0EE69A33" w14:textId="77777777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7 -&gt; 4 = 4</w:t>
      </w:r>
    </w:p>
    <w:p w14:paraId="4DFD08A6" w14:textId="14B10EB6" w:rsidR="00B229F2" w:rsidRPr="00B229F2" w:rsidRDefault="00B229F2" w:rsidP="00B229F2">
      <w:pPr>
        <w:rPr>
          <w:rFonts w:cs="Times New Roman"/>
          <w:color w:val="000000"/>
          <w:szCs w:val="28"/>
        </w:rPr>
      </w:pPr>
      <w:r w:rsidRPr="00B229F2">
        <w:rPr>
          <w:rFonts w:cs="Times New Roman"/>
          <w:color w:val="000000"/>
          <w:szCs w:val="28"/>
        </w:rPr>
        <w:t>8 -&gt; 7 = 2</w:t>
      </w:r>
    </w:p>
    <w:p w14:paraId="66731E8B" w14:textId="77777777" w:rsidR="00EA1CD6" w:rsidRDefault="00B229F2" w:rsidP="00B229F2">
      <w:pPr>
        <w:rPr>
          <w:rFonts w:cs="Times New Roman"/>
          <w:color w:val="000000"/>
          <w:szCs w:val="28"/>
        </w:rPr>
      </w:pPr>
      <w:proofErr w:type="spellStart"/>
      <w:r w:rsidRPr="00B229F2">
        <w:rPr>
          <w:rFonts w:cs="Times New Roman"/>
          <w:color w:val="000000"/>
          <w:szCs w:val="28"/>
        </w:rPr>
        <w:t>Sumprice</w:t>
      </w:r>
      <w:proofErr w:type="spellEnd"/>
      <w:r w:rsidRPr="00B229F2">
        <w:rPr>
          <w:rFonts w:cs="Times New Roman"/>
          <w:color w:val="000000"/>
          <w:szCs w:val="28"/>
        </w:rPr>
        <w:t>: 38</w:t>
      </w:r>
    </w:p>
    <w:p w14:paraId="47B501C4" w14:textId="77777777" w:rsidR="00EA1CD6" w:rsidRDefault="00EA1CD6" w:rsidP="00B229F2">
      <w:pPr>
        <w:rPr>
          <w:rFonts w:cs="Times New Roman"/>
          <w:color w:val="000000"/>
          <w:szCs w:val="28"/>
        </w:rPr>
      </w:pPr>
    </w:p>
    <w:p w14:paraId="0EC616E1" w14:textId="77777777" w:rsidR="00515DD7" w:rsidRDefault="00EA1CD6" w:rsidP="00515DD7">
      <w:pPr>
        <w:rPr>
          <w:rFonts w:cs="Times New Roman"/>
          <w:i/>
          <w:color w:val="000000"/>
          <w:szCs w:val="28"/>
        </w:rPr>
      </w:pPr>
      <w:proofErr w:type="spellStart"/>
      <w:r w:rsidRPr="00515DD7">
        <w:rPr>
          <w:rFonts w:cs="Times New Roman"/>
          <w:b/>
          <w:color w:val="000000"/>
          <w:szCs w:val="28"/>
        </w:rPr>
        <w:t>Запуск</w:t>
      </w:r>
      <w:proofErr w:type="spellEnd"/>
      <w:r w:rsidRPr="00515DD7">
        <w:rPr>
          <w:rFonts w:cs="Times New Roman"/>
          <w:b/>
          <w:color w:val="000000"/>
          <w:szCs w:val="28"/>
        </w:rPr>
        <w:t>:</w:t>
      </w:r>
      <w:r w:rsidRPr="00515DD7">
        <w:rPr>
          <w:rFonts w:cs="Times New Roman"/>
          <w:b/>
          <w:color w:val="000000"/>
          <w:szCs w:val="28"/>
        </w:rPr>
        <w:br/>
      </w:r>
      <w:r w:rsidRPr="00EA1CD6">
        <w:rPr>
          <w:rFonts w:cs="Times New Roman"/>
          <w:i/>
          <w:color w:val="000000"/>
          <w:szCs w:val="28"/>
        </w:rPr>
        <w:t>python mincostflow.py</w:t>
      </w:r>
    </w:p>
    <w:p w14:paraId="209934A8" w14:textId="77777777" w:rsidR="00515DD7" w:rsidRDefault="00515DD7" w:rsidP="00515DD7">
      <w:pPr>
        <w:rPr>
          <w:rFonts w:cs="Times New Roman"/>
          <w:i/>
          <w:color w:val="000000"/>
          <w:szCs w:val="28"/>
        </w:rPr>
      </w:pPr>
    </w:p>
    <w:p w14:paraId="047270D5" w14:textId="60686936" w:rsidR="00E54A8B" w:rsidRPr="00E54A8B" w:rsidRDefault="00E54A8B" w:rsidP="00515DD7">
      <w:pPr>
        <w:rPr>
          <w:rFonts w:cs="Times New Roman"/>
          <w:b/>
          <w:color w:val="000000"/>
          <w:szCs w:val="28"/>
          <w:lang w:val="ru-RU"/>
        </w:rPr>
      </w:pPr>
      <w:r w:rsidRPr="00E54A8B">
        <w:rPr>
          <w:rFonts w:cs="Times New Roman"/>
          <w:b/>
          <w:color w:val="000000"/>
          <w:szCs w:val="28"/>
          <w:lang w:val="ru-RU"/>
        </w:rPr>
        <w:t>Контрольная работа №2</w:t>
      </w:r>
    </w:p>
    <w:p w14:paraId="1D3650D2" w14:textId="77777777" w:rsidR="00E54A8B" w:rsidRDefault="00E54A8B" w:rsidP="00E54A8B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«Решение задачи коммивояжёра»</w:t>
      </w:r>
    </w:p>
    <w:p w14:paraId="31EFC705" w14:textId="77777777" w:rsidR="008D4B70" w:rsidRDefault="008D4B70" w:rsidP="008D4B70">
      <w:pPr>
        <w:ind w:right="-185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 xml:space="preserve">Здесь достаточно, чтобы эти </w:t>
      </w:r>
      <w:r>
        <w:rPr>
          <w:rFonts w:cs="Times New Roman"/>
          <w:color w:val="000000"/>
          <w:szCs w:val="28"/>
          <w:lang w:val="ru-RU"/>
        </w:rPr>
        <w:t>задания Вы выполнили «вручную»</w:t>
      </w:r>
    </w:p>
    <w:p w14:paraId="56B2CE53" w14:textId="77777777" w:rsidR="008D4B70" w:rsidRDefault="008D4B70" w:rsidP="008D4B70">
      <w:pPr>
        <w:ind w:right="-185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описав подробно 3 итерации.</w:t>
      </w:r>
    </w:p>
    <w:p w14:paraId="2D9E9271" w14:textId="77777777" w:rsidR="008D4B70" w:rsidRDefault="008D4B70" w:rsidP="00E54A8B">
      <w:pPr>
        <w:ind w:right="-185"/>
        <w:rPr>
          <w:rFonts w:cs="Times New Roman"/>
          <w:color w:val="000000"/>
          <w:szCs w:val="28"/>
          <w:lang w:val="ru-RU"/>
        </w:rPr>
      </w:pPr>
    </w:p>
    <w:p w14:paraId="3E38C9E1" w14:textId="3764D297" w:rsidR="008D4B70" w:rsidRPr="008D4B70" w:rsidRDefault="00E54A8B" w:rsidP="00E54A8B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8D4B70">
        <w:rPr>
          <w:rFonts w:cs="Times New Roman"/>
          <w:b/>
          <w:color w:val="000000"/>
          <w:szCs w:val="28"/>
          <w:lang w:val="ru-RU"/>
        </w:rPr>
        <w:t>З</w:t>
      </w:r>
      <w:r w:rsidR="00505943" w:rsidRPr="008D4B70">
        <w:rPr>
          <w:rFonts w:cs="Times New Roman"/>
          <w:b/>
          <w:color w:val="000000"/>
          <w:szCs w:val="28"/>
          <w:lang w:val="ru-RU"/>
        </w:rPr>
        <w:t xml:space="preserve">адание № 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527"/>
        <w:gridCol w:w="527"/>
        <w:gridCol w:w="527"/>
        <w:gridCol w:w="527"/>
        <w:gridCol w:w="527"/>
      </w:tblGrid>
      <w:tr w:rsidR="008D4B70" w14:paraId="71E98DFE" w14:textId="77777777" w:rsidTr="008D4B70">
        <w:trPr>
          <w:trHeight w:val="331"/>
        </w:trPr>
        <w:tc>
          <w:tcPr>
            <w:tcW w:w="527" w:type="dxa"/>
          </w:tcPr>
          <w:p w14:paraId="517F34D8" w14:textId="6C6396DC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181B206E" w14:textId="3CB6C8DE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  <w:tc>
          <w:tcPr>
            <w:tcW w:w="527" w:type="dxa"/>
          </w:tcPr>
          <w:p w14:paraId="63B7ED42" w14:textId="6EF7A30C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  <w:tc>
          <w:tcPr>
            <w:tcW w:w="527" w:type="dxa"/>
          </w:tcPr>
          <w:p w14:paraId="2215D9E4" w14:textId="00F54BE9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3B54BC4C" w14:textId="708EDF51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13</w:t>
            </w:r>
          </w:p>
        </w:tc>
        <w:tc>
          <w:tcPr>
            <w:tcW w:w="527" w:type="dxa"/>
          </w:tcPr>
          <w:p w14:paraId="3CC8797D" w14:textId="4ABBC192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8D4B70" w14:paraId="4CD20ACF" w14:textId="77777777" w:rsidTr="008D4B70">
        <w:trPr>
          <w:trHeight w:val="311"/>
        </w:trPr>
        <w:tc>
          <w:tcPr>
            <w:tcW w:w="527" w:type="dxa"/>
          </w:tcPr>
          <w:p w14:paraId="27F94475" w14:textId="4B44B734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527" w:type="dxa"/>
          </w:tcPr>
          <w:p w14:paraId="20C407A9" w14:textId="5FB98D03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1B6698FE" w14:textId="2D36F909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4A07FD66" w14:textId="69998C2A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17</w:t>
            </w:r>
          </w:p>
        </w:tc>
        <w:tc>
          <w:tcPr>
            <w:tcW w:w="527" w:type="dxa"/>
          </w:tcPr>
          <w:p w14:paraId="2F910394" w14:textId="341A28F4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17</w:t>
            </w:r>
          </w:p>
        </w:tc>
        <w:tc>
          <w:tcPr>
            <w:tcW w:w="527" w:type="dxa"/>
          </w:tcPr>
          <w:p w14:paraId="69431037" w14:textId="6CE29003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</w:tr>
      <w:tr w:rsidR="008D4B70" w14:paraId="664D5297" w14:textId="77777777" w:rsidTr="008D4B70">
        <w:trPr>
          <w:trHeight w:val="331"/>
        </w:trPr>
        <w:tc>
          <w:tcPr>
            <w:tcW w:w="527" w:type="dxa"/>
          </w:tcPr>
          <w:p w14:paraId="30F59891" w14:textId="26351577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58EAC5B2" w14:textId="024431D1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  <w:tc>
          <w:tcPr>
            <w:tcW w:w="527" w:type="dxa"/>
          </w:tcPr>
          <w:p w14:paraId="41AF2165" w14:textId="1182BDD7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76A0F076" w14:textId="5916B376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527" w:type="dxa"/>
          </w:tcPr>
          <w:p w14:paraId="1735D7BB" w14:textId="6AA1E7B0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07A1D3F7" w14:textId="54702259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17</w:t>
            </w:r>
          </w:p>
        </w:tc>
      </w:tr>
      <w:tr w:rsidR="008D4B70" w14:paraId="435D8FAC" w14:textId="77777777" w:rsidTr="008D4B70">
        <w:trPr>
          <w:trHeight w:val="311"/>
        </w:trPr>
        <w:tc>
          <w:tcPr>
            <w:tcW w:w="527" w:type="dxa"/>
          </w:tcPr>
          <w:p w14:paraId="3F665CF9" w14:textId="5D854C52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527" w:type="dxa"/>
          </w:tcPr>
          <w:p w14:paraId="5509886F" w14:textId="0D37DAF2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527" w:type="dxa"/>
          </w:tcPr>
          <w:p w14:paraId="69C3EB34" w14:textId="30FC9F45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1C2324C7" w14:textId="4E14DD83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0B469594" w14:textId="60423CFA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2DE4F37B" w14:textId="31819CFB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</w:tr>
      <w:tr w:rsidR="008D4B70" w14:paraId="15A77E9E" w14:textId="77777777" w:rsidTr="008D4B70">
        <w:trPr>
          <w:trHeight w:val="331"/>
        </w:trPr>
        <w:tc>
          <w:tcPr>
            <w:tcW w:w="527" w:type="dxa"/>
          </w:tcPr>
          <w:p w14:paraId="775D9917" w14:textId="5DCDDAAD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5CC6FEDD" w14:textId="32D73C5A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17</w:t>
            </w:r>
          </w:p>
        </w:tc>
        <w:tc>
          <w:tcPr>
            <w:tcW w:w="527" w:type="dxa"/>
          </w:tcPr>
          <w:p w14:paraId="592C59B2" w14:textId="6676DB1A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1579F3B5" w14:textId="425442CD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13</w:t>
            </w:r>
          </w:p>
        </w:tc>
        <w:tc>
          <w:tcPr>
            <w:tcW w:w="527" w:type="dxa"/>
          </w:tcPr>
          <w:p w14:paraId="02872BC4" w14:textId="2273C337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16A6BCD9" w14:textId="353AF2CE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11</w:t>
            </w:r>
          </w:p>
        </w:tc>
      </w:tr>
      <w:tr w:rsidR="008D4B70" w14:paraId="723D8225" w14:textId="77777777" w:rsidTr="00A24A9C">
        <w:trPr>
          <w:trHeight w:val="363"/>
        </w:trPr>
        <w:tc>
          <w:tcPr>
            <w:tcW w:w="527" w:type="dxa"/>
          </w:tcPr>
          <w:p w14:paraId="55B13D34" w14:textId="3D4B0679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11</w:t>
            </w:r>
          </w:p>
        </w:tc>
        <w:tc>
          <w:tcPr>
            <w:tcW w:w="527" w:type="dxa"/>
          </w:tcPr>
          <w:p w14:paraId="0B85CA83" w14:textId="06330947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14</w:t>
            </w:r>
          </w:p>
        </w:tc>
        <w:tc>
          <w:tcPr>
            <w:tcW w:w="527" w:type="dxa"/>
          </w:tcPr>
          <w:p w14:paraId="26B6B62B" w14:textId="78C067C2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  <w:tc>
          <w:tcPr>
            <w:tcW w:w="527" w:type="dxa"/>
          </w:tcPr>
          <w:p w14:paraId="4A775A66" w14:textId="01353069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527" w:type="dxa"/>
          </w:tcPr>
          <w:p w14:paraId="5FD3DF88" w14:textId="682A2E31" w:rsidR="008D4B70" w:rsidRDefault="008D4B70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11</w:t>
            </w:r>
          </w:p>
        </w:tc>
        <w:tc>
          <w:tcPr>
            <w:tcW w:w="527" w:type="dxa"/>
          </w:tcPr>
          <w:p w14:paraId="5E33547F" w14:textId="685866FC" w:rsidR="008D4B70" w:rsidRDefault="00D5540F" w:rsidP="00E54A8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</w:tr>
    </w:tbl>
    <w:p w14:paraId="23A57FF3" w14:textId="77777777" w:rsidR="008D4B70" w:rsidRDefault="008D4B70" w:rsidP="00E54A8B">
      <w:pPr>
        <w:ind w:right="-185"/>
        <w:rPr>
          <w:rFonts w:cs="Times New Roman"/>
          <w:color w:val="000000"/>
          <w:szCs w:val="28"/>
          <w:lang w:val="ru-RU"/>
        </w:rPr>
      </w:pPr>
    </w:p>
    <w:p w14:paraId="24A2393F" w14:textId="43EC73DA" w:rsidR="008D4B70" w:rsidRPr="008D4B70" w:rsidRDefault="008D4B70" w:rsidP="00E54A8B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8D4B70">
        <w:rPr>
          <w:rFonts w:cs="Times New Roman"/>
          <w:b/>
          <w:color w:val="000000"/>
          <w:szCs w:val="28"/>
          <w:lang w:val="ru-RU"/>
        </w:rPr>
        <w:t>Ответ</w:t>
      </w:r>
      <w:r w:rsidR="0001380F">
        <w:rPr>
          <w:rFonts w:cs="Times New Roman"/>
          <w:b/>
          <w:color w:val="000000"/>
          <w:szCs w:val="28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527"/>
        <w:gridCol w:w="527"/>
        <w:gridCol w:w="527"/>
        <w:gridCol w:w="527"/>
        <w:gridCol w:w="527"/>
      </w:tblGrid>
      <w:tr w:rsidR="008D4B70" w14:paraId="75EC9B0B" w14:textId="77777777" w:rsidTr="00C049E3">
        <w:trPr>
          <w:trHeight w:val="331"/>
        </w:trPr>
        <w:tc>
          <w:tcPr>
            <w:tcW w:w="527" w:type="dxa"/>
          </w:tcPr>
          <w:p w14:paraId="0AC147D9" w14:textId="4362D957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3EDF692" w14:textId="4238B958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4B19155B" w14:textId="152B3D89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1C55277E" w14:textId="36E47F1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9D8C1AD" w14:textId="76EBA84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B8AC677" w14:textId="52786990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8D4B70" w14:paraId="41D70DC2" w14:textId="77777777" w:rsidTr="00C049E3">
        <w:trPr>
          <w:trHeight w:val="311"/>
        </w:trPr>
        <w:tc>
          <w:tcPr>
            <w:tcW w:w="527" w:type="dxa"/>
          </w:tcPr>
          <w:p w14:paraId="1104F0B5" w14:textId="49A2DA3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592FF0A" w14:textId="07999180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34EC758" w14:textId="7076A3C8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30427B52" w14:textId="7D79969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181D87A" w14:textId="3C9261CA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D5A7212" w14:textId="56BE5ADF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8D4B70" w14:paraId="2D523E18" w14:textId="77777777" w:rsidTr="00C049E3">
        <w:trPr>
          <w:trHeight w:val="331"/>
        </w:trPr>
        <w:tc>
          <w:tcPr>
            <w:tcW w:w="527" w:type="dxa"/>
          </w:tcPr>
          <w:p w14:paraId="72379C2C" w14:textId="378501BA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A6F35E0" w14:textId="296F8D1B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772AFCF" w14:textId="04A009E6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5CF8573" w14:textId="0AA8816B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53F39F7" w14:textId="1276342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659F5A26" w14:textId="5FB10AB5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8D4B70" w14:paraId="7B2BD4E2" w14:textId="77777777" w:rsidTr="00C049E3">
        <w:trPr>
          <w:trHeight w:val="311"/>
        </w:trPr>
        <w:tc>
          <w:tcPr>
            <w:tcW w:w="527" w:type="dxa"/>
          </w:tcPr>
          <w:p w14:paraId="4724F3D6" w14:textId="338EED11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FAB3FC4" w14:textId="5BBAB539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17BA390B" w14:textId="0D296398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E2B11C4" w14:textId="07DE7D76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55583F1" w14:textId="7D7FD707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2CB37212" w14:textId="25F49899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8D4B70" w14:paraId="65610E88" w14:textId="77777777" w:rsidTr="00C049E3">
        <w:trPr>
          <w:trHeight w:val="331"/>
        </w:trPr>
        <w:tc>
          <w:tcPr>
            <w:tcW w:w="527" w:type="dxa"/>
          </w:tcPr>
          <w:p w14:paraId="5B92D2B8" w14:textId="24C72061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2AAAB6FC" w14:textId="2C692C78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23AA8BA" w14:textId="59DBB40F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4F67D6D7" w14:textId="5C9793B1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DA9C5E7" w14:textId="3E09CAE3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51A19EA" w14:textId="18B93B49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8D4B70" w14:paraId="3F598623" w14:textId="77777777" w:rsidTr="00C049E3">
        <w:trPr>
          <w:trHeight w:val="311"/>
        </w:trPr>
        <w:tc>
          <w:tcPr>
            <w:tcW w:w="527" w:type="dxa"/>
          </w:tcPr>
          <w:p w14:paraId="57776028" w14:textId="15242AAD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19B0B5D3" w14:textId="2785E972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2B3C2A95" w14:textId="57596F8A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E3A622E" w14:textId="0631E675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60D5668F" w14:textId="1D18D2A8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5CC72B5" w14:textId="5C56427C" w:rsidR="008D4B70" w:rsidRDefault="008D4B70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</w:tbl>
    <w:p w14:paraId="2C3EC57E" w14:textId="77777777" w:rsidR="00B9084D" w:rsidRDefault="00B9084D" w:rsidP="00E54A8B">
      <w:pPr>
        <w:ind w:right="-185"/>
        <w:rPr>
          <w:rFonts w:cs="Times New Roman"/>
          <w:color w:val="000000"/>
          <w:szCs w:val="28"/>
          <w:lang w:val="ru-RU"/>
        </w:rPr>
      </w:pPr>
    </w:p>
    <w:p w14:paraId="74416583" w14:textId="359BE11A" w:rsidR="008D4B70" w:rsidRDefault="008D4B70" w:rsidP="00E54A8B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Оптимальный маршрут</w:t>
      </w:r>
    </w:p>
    <w:p w14:paraId="0BE043F6" w14:textId="157626CE" w:rsidR="008D4B70" w:rsidRDefault="008D4B70" w:rsidP="00E54A8B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1 – 6 – 4 – 2 – 3 – 5 – 1</w:t>
      </w:r>
    </w:p>
    <w:p w14:paraId="70BB7524" w14:textId="77777777" w:rsidR="008D4B70" w:rsidRDefault="008D4B70" w:rsidP="00E54A8B">
      <w:pPr>
        <w:ind w:right="-185"/>
        <w:rPr>
          <w:rFonts w:cs="Times New Roman"/>
          <w:color w:val="000000"/>
          <w:szCs w:val="28"/>
          <w:lang w:val="ru-RU"/>
        </w:rPr>
      </w:pPr>
    </w:p>
    <w:p w14:paraId="6289CAC8" w14:textId="23E3B589" w:rsidR="008D4B70" w:rsidRPr="00BC7ABE" w:rsidRDefault="008D4B70" w:rsidP="00E54A8B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Длина: 20</w:t>
      </w:r>
    </w:p>
    <w:p w14:paraId="7F2B4078" w14:textId="71B80097" w:rsidR="00B9084D" w:rsidRDefault="00B9084D" w:rsidP="00E54A8B">
      <w:pPr>
        <w:ind w:right="-185"/>
        <w:rPr>
          <w:rFonts w:cs="Times New Roman"/>
          <w:color w:val="000000"/>
          <w:szCs w:val="28"/>
          <w:lang w:val="ru-RU"/>
        </w:rPr>
      </w:pPr>
    </w:p>
    <w:p w14:paraId="37697EEC" w14:textId="6536E9CA" w:rsidR="00BC7ABE" w:rsidRPr="00BC7ABE" w:rsidRDefault="00BC7ABE" w:rsidP="00E54A8B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BC7ABE">
        <w:rPr>
          <w:rFonts w:cs="Times New Roman"/>
          <w:b/>
          <w:color w:val="000000"/>
          <w:szCs w:val="28"/>
          <w:lang w:val="ru-RU"/>
        </w:rPr>
        <w:t>Решение</w:t>
      </w:r>
    </w:p>
    <w:p w14:paraId="04F91912" w14:textId="77777777" w:rsidR="00F03031" w:rsidRDefault="00F03031" w:rsidP="00E54A8B">
      <w:pPr>
        <w:rPr>
          <w:rFonts w:cs="Times New Roman"/>
          <w:color w:val="000000"/>
          <w:szCs w:val="28"/>
        </w:rPr>
      </w:pPr>
      <w:r w:rsidRPr="00F03031">
        <w:rPr>
          <w:rFonts w:cs="Times New Roman"/>
          <w:color w:val="000000"/>
          <w:szCs w:val="28"/>
          <w:lang w:val="ru-RU"/>
        </w:rPr>
        <w:t>Пусть маршрут</w:t>
      </w:r>
      <w:r w:rsidRPr="00F03031"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</w:rPr>
        <w:t>1 – 2 – 3 – 4 – 5 – 6</w:t>
      </w:r>
    </w:p>
    <w:p w14:paraId="2A9B341E" w14:textId="77777777" w:rsidR="00F03031" w:rsidRDefault="00F03031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Длина 10 + 1 + 6 + 5 + 11 + 11 = 44</w:t>
      </w:r>
      <w:r>
        <w:rPr>
          <w:rFonts w:cs="Times New Roman"/>
          <w:color w:val="000000"/>
          <w:szCs w:val="28"/>
        </w:rPr>
        <w:t>;</w:t>
      </w:r>
    </w:p>
    <w:p w14:paraId="0CC81720" w14:textId="77777777" w:rsidR="00F03031" w:rsidRDefault="00F03031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R0 = 44;</w:t>
      </w:r>
    </w:p>
    <w:p w14:paraId="727ADEB6" w14:textId="77777777" w:rsidR="00F03031" w:rsidRDefault="00F03031" w:rsidP="00E54A8B">
      <w:pPr>
        <w:rPr>
          <w:rFonts w:cs="Times New Roman"/>
          <w:color w:val="000000"/>
          <w:szCs w:val="28"/>
        </w:rPr>
      </w:pPr>
    </w:p>
    <w:p w14:paraId="47BF90C7" w14:textId="11F86CBA" w:rsidR="00B054FA" w:rsidRPr="00B054FA" w:rsidRDefault="00B054FA" w:rsidP="00E54A8B">
      <w:pPr>
        <w:rPr>
          <w:rFonts w:cs="Times New Roman"/>
          <w:b/>
          <w:color w:val="000000"/>
          <w:szCs w:val="28"/>
        </w:rPr>
      </w:pPr>
      <w:proofErr w:type="spellStart"/>
      <w:r w:rsidRPr="00B054FA">
        <w:rPr>
          <w:rFonts w:cs="Times New Roman"/>
          <w:b/>
          <w:color w:val="000000"/>
          <w:szCs w:val="28"/>
        </w:rPr>
        <w:t>Итерация</w:t>
      </w:r>
      <w:proofErr w:type="spellEnd"/>
      <w:r w:rsidRPr="00B054FA">
        <w:rPr>
          <w:rFonts w:cs="Times New Roman"/>
          <w:b/>
          <w:color w:val="000000"/>
          <w:szCs w:val="28"/>
        </w:rPr>
        <w:t xml:space="preserve"> №1</w:t>
      </w:r>
    </w:p>
    <w:p w14:paraId="05CA78A7" w14:textId="77777777" w:rsidR="00F03031" w:rsidRDefault="00F03031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Решим задачу #1 о назначениях </w:t>
      </w:r>
    </w:p>
    <w:p w14:paraId="083E9E41" w14:textId="4296FCD5" w:rsidR="00F03031" w:rsidRDefault="00D82C5D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Матрица стоимостей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527"/>
        <w:gridCol w:w="527"/>
        <w:gridCol w:w="527"/>
        <w:gridCol w:w="527"/>
        <w:gridCol w:w="527"/>
      </w:tblGrid>
      <w:tr w:rsidR="00F03031" w14:paraId="1B5CBCA8" w14:textId="77777777" w:rsidTr="00AF0788">
        <w:trPr>
          <w:trHeight w:val="372"/>
        </w:trPr>
        <w:tc>
          <w:tcPr>
            <w:tcW w:w="527" w:type="dxa"/>
          </w:tcPr>
          <w:p w14:paraId="580F4C3E" w14:textId="2839F3BC" w:rsidR="00F03031" w:rsidRPr="00D5540F" w:rsidRDefault="00D5540F" w:rsidP="00D5540F">
            <w:pPr>
              <w:rPr>
                <w:rFonts w:ascii="Helvetica" w:hAnsi="Helvetica" w:cs="Times New Roman"/>
                <w:sz w:val="21"/>
                <w:szCs w:val="21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5DECC7EE" w14:textId="18A97FB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5FBED465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527" w:type="dxa"/>
          </w:tcPr>
          <w:p w14:paraId="36E705DA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527" w:type="dxa"/>
          </w:tcPr>
          <w:p w14:paraId="57D849E5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  <w:tc>
          <w:tcPr>
            <w:tcW w:w="527" w:type="dxa"/>
            <w:shd w:val="clear" w:color="auto" w:fill="E7E6E6" w:themeFill="background2"/>
          </w:tcPr>
          <w:p w14:paraId="1F97BDE5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F03031" w14:paraId="125388E2" w14:textId="77777777" w:rsidTr="00C049E3">
        <w:trPr>
          <w:trHeight w:val="311"/>
        </w:trPr>
        <w:tc>
          <w:tcPr>
            <w:tcW w:w="527" w:type="dxa"/>
          </w:tcPr>
          <w:p w14:paraId="4FBE30ED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4E67E145" w14:textId="39C2C4F6" w:rsidR="00F03031" w:rsidRDefault="00D5540F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  <w:shd w:val="clear" w:color="auto" w:fill="E7E6E6" w:themeFill="background2"/>
          </w:tcPr>
          <w:p w14:paraId="0239E07F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166261B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  <w:tc>
          <w:tcPr>
            <w:tcW w:w="527" w:type="dxa"/>
          </w:tcPr>
          <w:p w14:paraId="46D0959B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  <w:tc>
          <w:tcPr>
            <w:tcW w:w="527" w:type="dxa"/>
          </w:tcPr>
          <w:p w14:paraId="4B0823D5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F03031" w14:paraId="42C41E35" w14:textId="77777777" w:rsidTr="00C049E3">
        <w:trPr>
          <w:trHeight w:val="331"/>
        </w:trPr>
        <w:tc>
          <w:tcPr>
            <w:tcW w:w="527" w:type="dxa"/>
            <w:shd w:val="clear" w:color="auto" w:fill="E7E6E6" w:themeFill="background2"/>
          </w:tcPr>
          <w:p w14:paraId="29B70C29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E5A545D" w14:textId="31781D2C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1A635AF7" w14:textId="000AEF2E" w:rsidR="00F03031" w:rsidRDefault="00D5540F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70A56DD9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  <w:shd w:val="clear" w:color="auto" w:fill="E7E6E6" w:themeFill="background2"/>
          </w:tcPr>
          <w:p w14:paraId="15741FE9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22F8EDB6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</w:tr>
      <w:tr w:rsidR="00F03031" w14:paraId="6C404EF4" w14:textId="77777777" w:rsidTr="00C049E3">
        <w:trPr>
          <w:trHeight w:val="311"/>
        </w:trPr>
        <w:tc>
          <w:tcPr>
            <w:tcW w:w="527" w:type="dxa"/>
          </w:tcPr>
          <w:p w14:paraId="78C7AED8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527" w:type="dxa"/>
            <w:shd w:val="clear" w:color="auto" w:fill="E7E6E6" w:themeFill="background2"/>
          </w:tcPr>
          <w:p w14:paraId="1F8B7B46" w14:textId="7AC8CD2F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  <w:shd w:val="clear" w:color="auto" w:fill="E7E6E6" w:themeFill="background2"/>
          </w:tcPr>
          <w:p w14:paraId="4504E7FF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8450AFC" w14:textId="65A0E404" w:rsidR="00F03031" w:rsidRDefault="00D5540F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3BC34E39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527" w:type="dxa"/>
          </w:tcPr>
          <w:p w14:paraId="4E9CB108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</w:tr>
      <w:tr w:rsidR="00F03031" w14:paraId="6F51E387" w14:textId="77777777" w:rsidTr="00C049E3">
        <w:trPr>
          <w:trHeight w:val="331"/>
        </w:trPr>
        <w:tc>
          <w:tcPr>
            <w:tcW w:w="527" w:type="dxa"/>
            <w:shd w:val="clear" w:color="auto" w:fill="E7E6E6" w:themeFill="background2"/>
          </w:tcPr>
          <w:p w14:paraId="7A21D8AE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F8276BB" w14:textId="0514A8C5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  <w:shd w:val="clear" w:color="auto" w:fill="E7E6E6" w:themeFill="background2"/>
          </w:tcPr>
          <w:p w14:paraId="4B11D6F3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66FFB3A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11059679" w14:textId="482C46B2" w:rsidR="00F03031" w:rsidRDefault="00D5540F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1E6A4E7D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F03031" w14:paraId="3858E97C" w14:textId="77777777" w:rsidTr="00C049E3">
        <w:trPr>
          <w:trHeight w:val="273"/>
        </w:trPr>
        <w:tc>
          <w:tcPr>
            <w:tcW w:w="527" w:type="dxa"/>
          </w:tcPr>
          <w:p w14:paraId="3392B53E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1E3FE776" w14:textId="50609418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527" w:type="dxa"/>
          </w:tcPr>
          <w:p w14:paraId="149F6ED7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527" w:type="dxa"/>
            <w:shd w:val="clear" w:color="auto" w:fill="E7E6E6" w:themeFill="background2"/>
          </w:tcPr>
          <w:p w14:paraId="436BE0D5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1C9D2419" w14:textId="77777777" w:rsidR="00F03031" w:rsidRDefault="00F0303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537E88F4" w14:textId="3E867B12" w:rsidR="00F03031" w:rsidRDefault="00D5540F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</w:tr>
    </w:tbl>
    <w:p w14:paraId="21EA307C" w14:textId="3013E8E1" w:rsidR="00F03031" w:rsidRDefault="00F03031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 </w:t>
      </w:r>
    </w:p>
    <w:p w14:paraId="3B30D0F8" w14:textId="7563AD6A" w:rsidR="00F03031" w:rsidRDefault="00F03031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и получим </w:t>
      </w:r>
      <w:r w:rsidR="00E40354">
        <w:rPr>
          <w:rFonts w:cs="Times New Roman"/>
          <w:color w:val="000000"/>
          <w:szCs w:val="28"/>
          <w:lang w:val="ru-RU"/>
        </w:rPr>
        <w:t xml:space="preserve">два </w:t>
      </w:r>
      <w:proofErr w:type="spellStart"/>
      <w:r w:rsidR="00E40354">
        <w:rPr>
          <w:rFonts w:cs="Times New Roman"/>
          <w:color w:val="000000"/>
          <w:szCs w:val="28"/>
          <w:lang w:val="ru-RU"/>
        </w:rPr>
        <w:t>подцикла</w:t>
      </w:r>
      <w:proofErr w:type="spellEnd"/>
      <w:r>
        <w:rPr>
          <w:rFonts w:cs="Times New Roman"/>
          <w:color w:val="000000"/>
          <w:szCs w:val="28"/>
          <w:lang w:val="ru-RU"/>
        </w:rPr>
        <w:t>:</w:t>
      </w:r>
    </w:p>
    <w:p w14:paraId="2D075300" w14:textId="77777777" w:rsidR="00F03031" w:rsidRDefault="00F03031" w:rsidP="00E54A8B">
      <w:pPr>
        <w:rPr>
          <w:rFonts w:cs="Times New Roman"/>
          <w:color w:val="000000"/>
          <w:szCs w:val="28"/>
          <w:lang w:val="ru-RU"/>
        </w:rPr>
      </w:pPr>
    </w:p>
    <w:p w14:paraId="0C00A456" w14:textId="23F7051D" w:rsidR="00E40354" w:rsidRDefault="00F03031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1 –</w:t>
      </w:r>
      <w:r w:rsidR="00B054FA">
        <w:rPr>
          <w:rFonts w:cs="Times New Roman"/>
          <w:color w:val="000000"/>
          <w:szCs w:val="28"/>
          <w:lang w:val="ru-RU"/>
        </w:rPr>
        <w:t xml:space="preserve"> 6 </w:t>
      </w:r>
      <w:r w:rsidR="00B054FA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4 – 2 –</w:t>
      </w:r>
      <w:r w:rsidR="00B054FA">
        <w:rPr>
          <w:rFonts w:cs="Times New Roman"/>
          <w:color w:val="000000"/>
          <w:szCs w:val="28"/>
        </w:rPr>
        <w:t xml:space="preserve"> 3</w:t>
      </w:r>
      <w:r>
        <w:rPr>
          <w:rFonts w:cs="Times New Roman"/>
          <w:color w:val="000000"/>
          <w:szCs w:val="28"/>
        </w:rPr>
        <w:t xml:space="preserve"> – </w:t>
      </w:r>
      <w:proofErr w:type="gramStart"/>
      <w:r>
        <w:rPr>
          <w:rFonts w:cs="Times New Roman"/>
          <w:color w:val="000000"/>
          <w:szCs w:val="28"/>
        </w:rPr>
        <w:t xml:space="preserve">1  </w:t>
      </w:r>
      <w:r w:rsidR="00B054FA">
        <w:rPr>
          <w:rFonts w:cs="Times New Roman"/>
          <w:color w:val="000000"/>
          <w:szCs w:val="28"/>
        </w:rPr>
        <w:t>|</w:t>
      </w:r>
      <w:proofErr w:type="gramEnd"/>
      <w:r w:rsidR="00B054FA">
        <w:rPr>
          <w:rFonts w:cs="Times New Roman"/>
          <w:color w:val="000000"/>
          <w:szCs w:val="28"/>
        </w:rPr>
        <w:t xml:space="preserve"> T2</w:t>
      </w:r>
      <w:r w:rsidR="00F149E5">
        <w:rPr>
          <w:rFonts w:cs="Times New Roman"/>
          <w:color w:val="000000"/>
          <w:szCs w:val="28"/>
        </w:rPr>
        <w:t xml:space="preserve"> </w:t>
      </w:r>
      <w:proofErr w:type="spellStart"/>
      <w:r w:rsidR="00F149E5">
        <w:rPr>
          <w:rFonts w:cs="Times New Roman"/>
          <w:color w:val="000000"/>
          <w:szCs w:val="28"/>
        </w:rPr>
        <w:t>не</w:t>
      </w:r>
      <w:proofErr w:type="spellEnd"/>
      <w:r w:rsidR="00F149E5">
        <w:rPr>
          <w:rFonts w:cs="Times New Roman"/>
          <w:color w:val="000000"/>
          <w:szCs w:val="28"/>
        </w:rPr>
        <w:t xml:space="preserve"> </w:t>
      </w:r>
      <w:proofErr w:type="spellStart"/>
      <w:r w:rsidR="00F149E5">
        <w:rPr>
          <w:rFonts w:cs="Times New Roman"/>
          <w:color w:val="000000"/>
          <w:szCs w:val="28"/>
        </w:rPr>
        <w:t>решение</w:t>
      </w:r>
      <w:proofErr w:type="spellEnd"/>
    </w:p>
    <w:p w14:paraId="416F1791" w14:textId="6A5C8833" w:rsidR="00B054FA" w:rsidRDefault="00E40354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5 – 1 – 6 – 4 – 2 – 3 – 5</w:t>
      </w:r>
      <w:r w:rsidR="00B054FA">
        <w:rPr>
          <w:rFonts w:cs="Times New Roman"/>
          <w:color w:val="000000"/>
          <w:szCs w:val="28"/>
        </w:rPr>
        <w:t xml:space="preserve"> | T3</w:t>
      </w:r>
      <w:r>
        <w:rPr>
          <w:rFonts w:cs="Times New Roman"/>
          <w:color w:val="000000"/>
          <w:szCs w:val="28"/>
        </w:rPr>
        <w:t xml:space="preserve">  </w:t>
      </w:r>
    </w:p>
    <w:p w14:paraId="23896766" w14:textId="77777777" w:rsidR="00B054FA" w:rsidRDefault="00B054FA" w:rsidP="00E54A8B">
      <w:pPr>
        <w:rPr>
          <w:rFonts w:cs="Times New Roman"/>
          <w:color w:val="000000"/>
          <w:szCs w:val="28"/>
        </w:rPr>
      </w:pPr>
    </w:p>
    <w:p w14:paraId="199E4D09" w14:textId="77777777" w:rsidR="00B054FA" w:rsidRDefault="00B054FA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так как 2 </w:t>
      </w:r>
      <w:proofErr w:type="spellStart"/>
      <w:r>
        <w:rPr>
          <w:rFonts w:cs="Times New Roman"/>
          <w:color w:val="000000"/>
          <w:szCs w:val="28"/>
          <w:lang w:val="ru-RU"/>
        </w:rPr>
        <w:t>подцикла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– закрываем задачу </w:t>
      </w:r>
      <w:r>
        <w:rPr>
          <w:rFonts w:cs="Times New Roman"/>
          <w:color w:val="000000"/>
          <w:szCs w:val="28"/>
        </w:rPr>
        <w:t>T</w:t>
      </w:r>
      <w:r w:rsidRPr="00B054FA">
        <w:rPr>
          <w:rFonts w:cs="Times New Roman"/>
          <w:color w:val="000000"/>
          <w:szCs w:val="28"/>
          <w:lang w:val="ru-RU"/>
        </w:rPr>
        <w:t>1</w:t>
      </w:r>
    </w:p>
    <w:p w14:paraId="0A1FBAAD" w14:textId="303C0DD9" w:rsidR="00B054FA" w:rsidRDefault="00B054FA" w:rsidP="00E54A8B">
      <w:pPr>
        <w:rPr>
          <w:rFonts w:cs="Times New Roman"/>
          <w:b/>
          <w:color w:val="000000"/>
          <w:szCs w:val="28"/>
          <w:lang w:val="ru-RU"/>
        </w:rPr>
      </w:pPr>
      <w:r w:rsidRPr="00B054FA">
        <w:rPr>
          <w:rFonts w:cs="Times New Roman"/>
          <w:b/>
          <w:color w:val="000000"/>
          <w:szCs w:val="28"/>
          <w:lang w:val="ru-RU"/>
        </w:rPr>
        <w:t>Итерация №2</w:t>
      </w:r>
    </w:p>
    <w:p w14:paraId="49A6683E" w14:textId="4EF99CD7" w:rsidR="009320F7" w:rsidRDefault="0092370C" w:rsidP="00E54A8B">
      <w:pPr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T2|C1-6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527"/>
        <w:gridCol w:w="527"/>
        <w:gridCol w:w="527"/>
        <w:gridCol w:w="527"/>
        <w:gridCol w:w="527"/>
      </w:tblGrid>
      <w:tr w:rsidR="00B054FA" w14:paraId="1E633255" w14:textId="77777777" w:rsidTr="00C049E3">
        <w:trPr>
          <w:trHeight w:val="331"/>
        </w:trPr>
        <w:tc>
          <w:tcPr>
            <w:tcW w:w="527" w:type="dxa"/>
          </w:tcPr>
          <w:p w14:paraId="435B6656" w14:textId="77777777" w:rsidR="00B054FA" w:rsidRPr="00D5540F" w:rsidRDefault="00B054FA" w:rsidP="00C049E3">
            <w:pPr>
              <w:rPr>
                <w:rFonts w:ascii="Helvetica" w:hAnsi="Helvetica" w:cs="Times New Roman"/>
                <w:sz w:val="21"/>
                <w:szCs w:val="21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2471C191" w14:textId="26CC4EE9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3B1BA6BA" w14:textId="1065BAA9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2ED7F940" w14:textId="6085ECFB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2E81D143" w14:textId="0C2B1C0B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4545B5FB" w14:textId="36565EEA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</w:tr>
      <w:tr w:rsidR="00B054FA" w14:paraId="14FF9395" w14:textId="77777777" w:rsidTr="00C049E3">
        <w:trPr>
          <w:trHeight w:val="311"/>
        </w:trPr>
        <w:tc>
          <w:tcPr>
            <w:tcW w:w="527" w:type="dxa"/>
          </w:tcPr>
          <w:p w14:paraId="5E8E99AE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1FAA87E6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6C2C344E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6DF858D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  <w:tc>
          <w:tcPr>
            <w:tcW w:w="527" w:type="dxa"/>
          </w:tcPr>
          <w:p w14:paraId="78135DBE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  <w:tc>
          <w:tcPr>
            <w:tcW w:w="527" w:type="dxa"/>
          </w:tcPr>
          <w:p w14:paraId="1A00350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B054FA" w14:paraId="17710B69" w14:textId="77777777" w:rsidTr="00C049E3">
        <w:trPr>
          <w:trHeight w:val="331"/>
        </w:trPr>
        <w:tc>
          <w:tcPr>
            <w:tcW w:w="527" w:type="dxa"/>
          </w:tcPr>
          <w:p w14:paraId="2BCD7187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3891CF1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3E27F54F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1DFAB48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35ECC7A2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7B35FD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</w:tr>
      <w:tr w:rsidR="00B054FA" w14:paraId="4EF202AF" w14:textId="77777777" w:rsidTr="00C049E3">
        <w:trPr>
          <w:trHeight w:val="311"/>
        </w:trPr>
        <w:tc>
          <w:tcPr>
            <w:tcW w:w="527" w:type="dxa"/>
          </w:tcPr>
          <w:p w14:paraId="66CF6D1F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527" w:type="dxa"/>
          </w:tcPr>
          <w:p w14:paraId="3E9A1E05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97E84E7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45BD58A6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0BFEC421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527" w:type="dxa"/>
          </w:tcPr>
          <w:p w14:paraId="47B6E813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</w:tr>
      <w:tr w:rsidR="00B054FA" w14:paraId="68409B3E" w14:textId="77777777" w:rsidTr="00C049E3">
        <w:trPr>
          <w:trHeight w:val="331"/>
        </w:trPr>
        <w:tc>
          <w:tcPr>
            <w:tcW w:w="527" w:type="dxa"/>
          </w:tcPr>
          <w:p w14:paraId="355DCEFD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ADA8A76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5CFEC6CE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51DA314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4D0612B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7D0948F3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B054FA" w14:paraId="16667EB4" w14:textId="77777777" w:rsidTr="00C049E3">
        <w:trPr>
          <w:trHeight w:val="273"/>
        </w:trPr>
        <w:tc>
          <w:tcPr>
            <w:tcW w:w="527" w:type="dxa"/>
          </w:tcPr>
          <w:p w14:paraId="11909B3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739FC3A7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527" w:type="dxa"/>
          </w:tcPr>
          <w:p w14:paraId="5321D7BA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527" w:type="dxa"/>
          </w:tcPr>
          <w:p w14:paraId="545DD05D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2E0F58CD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527" w:type="dxa"/>
          </w:tcPr>
          <w:p w14:paraId="1DCE8239" w14:textId="77777777" w:rsidR="00B054FA" w:rsidRDefault="00B054FA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</w:tr>
    </w:tbl>
    <w:p w14:paraId="4148EC7E" w14:textId="77777777" w:rsidR="00C049E3" w:rsidRDefault="00B054FA" w:rsidP="00E54A8B">
      <w:pPr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1-4-2-</w:t>
      </w:r>
      <w:r w:rsidR="00C049E3">
        <w:rPr>
          <w:rFonts w:cs="Times New Roman"/>
          <w:b/>
          <w:color w:val="000000"/>
          <w:szCs w:val="28"/>
        </w:rPr>
        <w:t>3-1 | 5-6-5</w:t>
      </w:r>
    </w:p>
    <w:p w14:paraId="66113951" w14:textId="77777777" w:rsidR="0092370C" w:rsidRDefault="0092370C" w:rsidP="00E54A8B">
      <w:pPr>
        <w:rPr>
          <w:rFonts w:cs="Times New Roman"/>
          <w:b/>
          <w:color w:val="000000"/>
          <w:szCs w:val="28"/>
          <w:lang w:val="ru-RU"/>
        </w:rPr>
      </w:pPr>
    </w:p>
    <w:p w14:paraId="5B53E58E" w14:textId="587A4761" w:rsidR="009320F7" w:rsidRPr="0092370C" w:rsidRDefault="0092370C" w:rsidP="00E54A8B">
      <w:pPr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  <w:lang w:val="ru-RU"/>
        </w:rPr>
        <w:t>T2|</w:t>
      </w:r>
      <w:r w:rsidR="009320F7">
        <w:rPr>
          <w:rFonts w:cs="Times New Roman"/>
          <w:b/>
          <w:color w:val="000000"/>
          <w:szCs w:val="28"/>
        </w:rPr>
        <w:t xml:space="preserve">C6-4 = </w:t>
      </w:r>
      <w:r w:rsidR="009320F7" w:rsidRPr="00D5540F">
        <w:rPr>
          <w:rFonts w:ascii="Helvetica" w:hAnsi="Helvetica" w:cs="Times New Roman"/>
          <w:sz w:val="21"/>
          <w:szCs w:val="21"/>
        </w:rPr>
        <w:t>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527"/>
        <w:gridCol w:w="527"/>
        <w:gridCol w:w="527"/>
        <w:gridCol w:w="527"/>
        <w:gridCol w:w="527"/>
      </w:tblGrid>
      <w:tr w:rsidR="00C049E3" w14:paraId="3BF267BD" w14:textId="77777777" w:rsidTr="00C049E3">
        <w:trPr>
          <w:trHeight w:val="331"/>
        </w:trPr>
        <w:tc>
          <w:tcPr>
            <w:tcW w:w="527" w:type="dxa"/>
          </w:tcPr>
          <w:p w14:paraId="64EC7404" w14:textId="77777777" w:rsidR="00C049E3" w:rsidRPr="00D5540F" w:rsidRDefault="00C049E3" w:rsidP="00C049E3">
            <w:pPr>
              <w:rPr>
                <w:rFonts w:ascii="Helvetica" w:hAnsi="Helvetica" w:cs="Times New Roman"/>
                <w:sz w:val="21"/>
                <w:szCs w:val="21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5E2B9E42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4A633DE4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527" w:type="dxa"/>
          </w:tcPr>
          <w:p w14:paraId="5C4A2D97" w14:textId="4F841F6C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24C3EAED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  <w:tc>
          <w:tcPr>
            <w:tcW w:w="527" w:type="dxa"/>
            <w:shd w:val="clear" w:color="auto" w:fill="E7E6E6" w:themeFill="background2"/>
          </w:tcPr>
          <w:p w14:paraId="0B183D40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C049E3" w14:paraId="420467DC" w14:textId="77777777" w:rsidTr="00C049E3">
        <w:trPr>
          <w:trHeight w:val="311"/>
        </w:trPr>
        <w:tc>
          <w:tcPr>
            <w:tcW w:w="527" w:type="dxa"/>
          </w:tcPr>
          <w:p w14:paraId="5D828CEF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74658D67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  <w:shd w:val="clear" w:color="auto" w:fill="E7E6E6" w:themeFill="background2"/>
          </w:tcPr>
          <w:p w14:paraId="76EEADCA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D8E0483" w14:textId="4DF7517A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  <w:r w:rsidR="00DC7601"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</w:tcPr>
          <w:p w14:paraId="0C4FDF3F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  <w:tc>
          <w:tcPr>
            <w:tcW w:w="527" w:type="dxa"/>
          </w:tcPr>
          <w:p w14:paraId="6F343C91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C049E3" w14:paraId="17B69AA3" w14:textId="77777777" w:rsidTr="00DC7601">
        <w:trPr>
          <w:trHeight w:val="331"/>
        </w:trPr>
        <w:tc>
          <w:tcPr>
            <w:tcW w:w="527" w:type="dxa"/>
            <w:shd w:val="clear" w:color="auto" w:fill="E7E6E6" w:themeFill="background2"/>
          </w:tcPr>
          <w:p w14:paraId="3E112D07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33F931AC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</w:tcPr>
          <w:p w14:paraId="79F35BF0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  <w:shd w:val="clear" w:color="auto" w:fill="E7E6E6" w:themeFill="background2"/>
          </w:tcPr>
          <w:p w14:paraId="081AF8D5" w14:textId="2DDF2853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  <w:shd w:val="clear" w:color="auto" w:fill="E7E6E6" w:themeFill="background2"/>
          </w:tcPr>
          <w:p w14:paraId="0DC8B390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79D46EB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16</w:t>
            </w:r>
          </w:p>
        </w:tc>
      </w:tr>
      <w:tr w:rsidR="00C049E3" w14:paraId="1CDCCA75" w14:textId="77777777" w:rsidTr="00C049E3">
        <w:trPr>
          <w:trHeight w:val="311"/>
        </w:trPr>
        <w:tc>
          <w:tcPr>
            <w:tcW w:w="527" w:type="dxa"/>
          </w:tcPr>
          <w:p w14:paraId="53571CF4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527" w:type="dxa"/>
            <w:shd w:val="clear" w:color="auto" w:fill="E7E6E6" w:themeFill="background2"/>
          </w:tcPr>
          <w:p w14:paraId="4FFEB041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  <w:shd w:val="clear" w:color="auto" w:fill="E7E6E6" w:themeFill="background2"/>
          </w:tcPr>
          <w:p w14:paraId="78BC91DD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7534CCD5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05A309D5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527" w:type="dxa"/>
          </w:tcPr>
          <w:p w14:paraId="5ABCECFF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</w:t>
            </w:r>
          </w:p>
        </w:tc>
      </w:tr>
      <w:tr w:rsidR="00C049E3" w14:paraId="377F5C7E" w14:textId="77777777" w:rsidTr="00DC7601">
        <w:trPr>
          <w:trHeight w:val="331"/>
        </w:trPr>
        <w:tc>
          <w:tcPr>
            <w:tcW w:w="527" w:type="dxa"/>
            <w:shd w:val="clear" w:color="auto" w:fill="E7E6E6" w:themeFill="background2"/>
          </w:tcPr>
          <w:p w14:paraId="5D4F997C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51BFFF9D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527" w:type="dxa"/>
            <w:shd w:val="clear" w:color="auto" w:fill="E7E6E6" w:themeFill="background2"/>
          </w:tcPr>
          <w:p w14:paraId="4DBE1482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  <w:shd w:val="clear" w:color="auto" w:fill="E7E6E6" w:themeFill="background2"/>
          </w:tcPr>
          <w:p w14:paraId="10259D57" w14:textId="677199A0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E11CB7B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</w:tcPr>
          <w:p w14:paraId="5BB7DBFD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C049E3" w14:paraId="6FE10728" w14:textId="77777777" w:rsidTr="00DC7601">
        <w:trPr>
          <w:trHeight w:val="273"/>
        </w:trPr>
        <w:tc>
          <w:tcPr>
            <w:tcW w:w="527" w:type="dxa"/>
            <w:shd w:val="clear" w:color="auto" w:fill="E7E6E6" w:themeFill="background2"/>
          </w:tcPr>
          <w:p w14:paraId="2C0C109C" w14:textId="03EB4587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65E60B68" w14:textId="190FCEC2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527" w:type="dxa"/>
          </w:tcPr>
          <w:p w14:paraId="455093B6" w14:textId="3B817E9E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527" w:type="dxa"/>
            <w:shd w:val="clear" w:color="auto" w:fill="E7E6E6" w:themeFill="background2"/>
          </w:tcPr>
          <w:p w14:paraId="3F3F7B6B" w14:textId="7B8BBB15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  <w:tc>
          <w:tcPr>
            <w:tcW w:w="527" w:type="dxa"/>
            <w:shd w:val="clear" w:color="auto" w:fill="E7E6E6" w:themeFill="background2"/>
          </w:tcPr>
          <w:p w14:paraId="016E8A99" w14:textId="3764B6DA" w:rsidR="00C049E3" w:rsidRDefault="00DC7601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527" w:type="dxa"/>
          </w:tcPr>
          <w:p w14:paraId="08C7B114" w14:textId="77777777" w:rsidR="00C049E3" w:rsidRDefault="00C049E3" w:rsidP="00C049E3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 w:rsidRPr="00D5540F">
              <w:rPr>
                <w:rFonts w:ascii="Helvetica" w:hAnsi="Helvetica" w:cs="Times New Roman"/>
                <w:sz w:val="21"/>
                <w:szCs w:val="21"/>
              </w:rPr>
              <w:t>∞</w:t>
            </w:r>
          </w:p>
        </w:tc>
      </w:tr>
    </w:tbl>
    <w:p w14:paraId="177D5F5F" w14:textId="77777777" w:rsidR="00A24A9C" w:rsidRDefault="00DC7601" w:rsidP="00E54A8B">
      <w:pPr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  <w:lang w:val="ru-RU"/>
        </w:rPr>
        <w:t>1-6-1 | 2-3-4-</w:t>
      </w:r>
      <w:r w:rsidR="0092370C">
        <w:rPr>
          <w:rFonts w:cs="Times New Roman"/>
          <w:b/>
          <w:color w:val="000000"/>
          <w:szCs w:val="28"/>
          <w:lang w:val="ru-RU"/>
        </w:rPr>
        <w:t xml:space="preserve">2 | </w:t>
      </w:r>
    </w:p>
    <w:p w14:paraId="551C44AD" w14:textId="77777777" w:rsidR="00A24A9C" w:rsidRDefault="00A24A9C" w:rsidP="00E54A8B">
      <w:pPr>
        <w:rPr>
          <w:rFonts w:cs="Times New Roman"/>
          <w:b/>
          <w:color w:val="000000"/>
          <w:szCs w:val="28"/>
        </w:rPr>
      </w:pPr>
    </w:p>
    <w:p w14:paraId="16BA0993" w14:textId="77777777" w:rsidR="00A24A9C" w:rsidRDefault="00A24A9C" w:rsidP="00E54A8B">
      <w:pPr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….</w:t>
      </w:r>
    </w:p>
    <w:p w14:paraId="092369A0" w14:textId="77777777" w:rsidR="00A24A9C" w:rsidRDefault="00A24A9C" w:rsidP="00E54A8B">
      <w:pPr>
        <w:rPr>
          <w:rFonts w:cs="Times New Roman"/>
          <w:b/>
          <w:color w:val="000000"/>
          <w:szCs w:val="28"/>
        </w:rPr>
      </w:pPr>
    </w:p>
    <w:p w14:paraId="519E748A" w14:textId="77777777" w:rsidR="00A24A9C" w:rsidRDefault="00A24A9C" w:rsidP="00E54A8B">
      <w:pPr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>Итерация №3</w:t>
      </w:r>
    </w:p>
    <w:p w14:paraId="0E6B9624" w14:textId="77777777" w:rsidR="00A24A9C" w:rsidRDefault="00A24A9C" w:rsidP="00E54A8B">
      <w:pPr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>Т3</w:t>
      </w:r>
    </w:p>
    <w:p w14:paraId="75E7F654" w14:textId="77777777" w:rsidR="00A24A9C" w:rsidRDefault="00A24A9C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5 – 1 – 6 – 4 – 2 – 3 – 5 | T3  </w:t>
      </w:r>
    </w:p>
    <w:p w14:paraId="3151814A" w14:textId="77777777" w:rsidR="00A24A9C" w:rsidRDefault="00A24A9C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r3 = 20</w:t>
      </w:r>
    </w:p>
    <w:p w14:paraId="6DA32B2B" w14:textId="2E6CA427" w:rsidR="00313C92" w:rsidRDefault="00313C92" w:rsidP="00E54A8B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20 – </w:t>
      </w:r>
      <w:proofErr w:type="spellStart"/>
      <w:r>
        <w:rPr>
          <w:rFonts w:cs="Times New Roman"/>
          <w:color w:val="000000"/>
          <w:szCs w:val="28"/>
        </w:rPr>
        <w:t>минимальная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оценка</w:t>
      </w:r>
      <w:proofErr w:type="spellEnd"/>
    </w:p>
    <w:p w14:paraId="18E22F75" w14:textId="77777777" w:rsidR="00313C92" w:rsidRDefault="00A24A9C" w:rsidP="00E54A8B">
      <w:pPr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Решение</w:t>
      </w:r>
      <w:proofErr w:type="spellEnd"/>
      <w:r>
        <w:rPr>
          <w:rFonts w:cs="Times New Roman"/>
          <w:color w:val="000000"/>
          <w:szCs w:val="28"/>
        </w:rPr>
        <w:t xml:space="preserve">: </w:t>
      </w:r>
      <w:proofErr w:type="spellStart"/>
      <w:r>
        <w:rPr>
          <w:rFonts w:cs="Times New Roman"/>
          <w:color w:val="000000"/>
          <w:szCs w:val="28"/>
        </w:rPr>
        <w:t>один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цикл</w:t>
      </w:r>
      <w:proofErr w:type="spellEnd"/>
    </w:p>
    <w:p w14:paraId="7CE930FC" w14:textId="09E07D5C" w:rsidR="00505943" w:rsidRPr="00313C92" w:rsidRDefault="00313C92" w:rsidP="00E54A8B">
      <w:pPr>
        <w:rPr>
          <w:rFonts w:cs="Times New Roman"/>
          <w:b/>
          <w:color w:val="000000"/>
          <w:szCs w:val="28"/>
          <w:lang w:val="ru-RU"/>
        </w:rPr>
      </w:pPr>
      <w:proofErr w:type="spellStart"/>
      <w:r w:rsidRPr="00313C92">
        <w:rPr>
          <w:rFonts w:cs="Times New Roman"/>
          <w:b/>
          <w:color w:val="000000"/>
          <w:szCs w:val="28"/>
        </w:rPr>
        <w:t>Останов</w:t>
      </w:r>
      <w:proofErr w:type="spellEnd"/>
      <w:r w:rsidR="00505943" w:rsidRPr="00313C92">
        <w:rPr>
          <w:rFonts w:cs="Times New Roman"/>
          <w:b/>
          <w:color w:val="000000"/>
          <w:szCs w:val="28"/>
          <w:lang w:val="ru-RU"/>
        </w:rPr>
        <w:br w:type="page"/>
      </w:r>
    </w:p>
    <w:p w14:paraId="7AE1E949" w14:textId="77777777" w:rsidR="00B054FA" w:rsidRDefault="00B054FA" w:rsidP="00E54A8B">
      <w:pPr>
        <w:rPr>
          <w:rFonts w:cs="Times New Roman"/>
          <w:color w:val="000000"/>
          <w:szCs w:val="28"/>
          <w:lang w:val="ru-RU"/>
        </w:rPr>
      </w:pPr>
    </w:p>
    <w:p w14:paraId="5E791AFF" w14:textId="77777777" w:rsidR="008D4B70" w:rsidRPr="008D4B70" w:rsidRDefault="008D4B70" w:rsidP="008D4B70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8D4B70">
        <w:rPr>
          <w:rFonts w:cs="Times New Roman"/>
          <w:b/>
          <w:color w:val="000000"/>
          <w:szCs w:val="28"/>
          <w:lang w:val="ru-RU"/>
        </w:rPr>
        <w:t>Практическая работа №1</w:t>
      </w:r>
    </w:p>
    <w:p w14:paraId="1F07F1DC" w14:textId="77777777" w:rsidR="008D4B70" w:rsidRDefault="00505943" w:rsidP="008D4B70">
      <w:pPr>
        <w:ind w:right="-185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«Решение линейной задачи целочисленного программиро</w:t>
      </w:r>
      <w:r w:rsidR="008D4B70">
        <w:rPr>
          <w:rFonts w:cs="Times New Roman"/>
          <w:color w:val="000000"/>
          <w:szCs w:val="28"/>
          <w:lang w:val="ru-RU"/>
        </w:rPr>
        <w:t>вания методом ветвей и границ»</w:t>
      </w:r>
    </w:p>
    <w:p w14:paraId="190930AE" w14:textId="5A60BA74" w:rsidR="00505943" w:rsidRPr="0001380F" w:rsidRDefault="008D4B70" w:rsidP="008D4B70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01380F">
        <w:rPr>
          <w:rFonts w:cs="Times New Roman"/>
          <w:b/>
          <w:color w:val="000000"/>
          <w:szCs w:val="28"/>
          <w:lang w:val="ru-RU"/>
        </w:rPr>
        <w:t>Задание №3</w:t>
      </w:r>
    </w:p>
    <w:p w14:paraId="16E721F0" w14:textId="77777777" w:rsidR="0000588B" w:rsidRDefault="00EF5386" w:rsidP="008D4B70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Решить</w:t>
      </w:r>
      <w:r w:rsidRPr="00EF538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задачу</w:t>
      </w:r>
      <w:r w:rsidRPr="00EF5386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ЦЛП</w:t>
      </w:r>
      <w:r w:rsidR="0000588B">
        <w:rPr>
          <w:rFonts w:cs="Times New Roman"/>
          <w:color w:val="000000"/>
          <w:szCs w:val="28"/>
          <w:lang w:val="ru-RU"/>
        </w:rPr>
        <w:t>:</w:t>
      </w:r>
      <w:r w:rsidRPr="00EF5386">
        <w:rPr>
          <w:rFonts w:cs="Times New Roman"/>
          <w:color w:val="000000"/>
          <w:szCs w:val="28"/>
          <w:lang w:val="ru-RU"/>
        </w:rPr>
        <w:t xml:space="preserve"> </w:t>
      </w:r>
    </w:p>
    <w:p w14:paraId="77300506" w14:textId="77777777" w:rsidR="0000588B" w:rsidRDefault="0000588B" w:rsidP="008D4B70">
      <w:pPr>
        <w:ind w:right="-185"/>
        <w:rPr>
          <w:rFonts w:cs="Times New Roman"/>
          <w:color w:val="000000"/>
          <w:szCs w:val="28"/>
          <w:lang w:val="ru-RU"/>
        </w:rPr>
      </w:pPr>
    </w:p>
    <w:p w14:paraId="7DF3FEEB" w14:textId="3C0DC449" w:rsidR="00EF5386" w:rsidRPr="00EF5386" w:rsidRDefault="00EF5386" w:rsidP="008D4B70">
      <w:pPr>
        <w:ind w:right="-185"/>
        <w:rPr>
          <w:rFonts w:cs="Times New Roman"/>
          <w:i/>
          <w:color w:val="000000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</w:rPr>
            <m:t>x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max , Ax=b,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j*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-целое </m:t>
          </m:r>
          <m:r>
            <w:rPr>
              <w:rFonts w:ascii="Cambria Math" w:hAnsi="Cambria Math" w:cs="Times New Roman"/>
              <w:color w:val="000000"/>
              <w:szCs w:val="28"/>
            </w:rPr>
            <m:t>j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=1,</m:t>
          </m:r>
          <m:r>
            <w:rPr>
              <w:rFonts w:ascii="Cambria Math" w:hAnsi="Cambria Math" w:cs="Times New Roman"/>
              <w:color w:val="000000"/>
              <w:szCs w:val="28"/>
            </w:rPr>
            <m:t>n</m:t>
          </m:r>
        </m:oMath>
      </m:oMathPara>
    </w:p>
    <w:p w14:paraId="083DB596" w14:textId="77777777" w:rsidR="0000588B" w:rsidRDefault="0000588B" w:rsidP="00E54A8B">
      <w:pPr>
        <w:rPr>
          <w:rFonts w:cs="Times New Roman"/>
          <w:color w:val="000000"/>
          <w:szCs w:val="28"/>
          <w:lang w:val="ru-RU"/>
        </w:rPr>
      </w:pPr>
    </w:p>
    <w:p w14:paraId="426BFF74" w14:textId="77777777" w:rsidR="0000588B" w:rsidRDefault="0000588B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663"/>
        <w:gridCol w:w="663"/>
        <w:gridCol w:w="663"/>
        <w:gridCol w:w="473"/>
        <w:gridCol w:w="473"/>
        <w:gridCol w:w="753"/>
        <w:gridCol w:w="753"/>
      </w:tblGrid>
      <w:tr w:rsidR="0000588B" w14:paraId="5B6901AB" w14:textId="77777777" w:rsidTr="0000588B">
        <w:trPr>
          <w:trHeight w:val="291"/>
        </w:trPr>
        <w:tc>
          <w:tcPr>
            <w:tcW w:w="473" w:type="dxa"/>
          </w:tcPr>
          <w:p w14:paraId="3776C4B4" w14:textId="6B32390A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73" w:type="dxa"/>
          </w:tcPr>
          <w:p w14:paraId="6264EC7A" w14:textId="00C32122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73" w:type="dxa"/>
          </w:tcPr>
          <w:p w14:paraId="54D10246" w14:textId="58DAC96D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663" w:type="dxa"/>
          </w:tcPr>
          <w:p w14:paraId="71511E3B" w14:textId="5C6E3DA7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  <w:tc>
          <w:tcPr>
            <w:tcW w:w="663" w:type="dxa"/>
          </w:tcPr>
          <w:p w14:paraId="50019F5D" w14:textId="0C4019EB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3" w:type="dxa"/>
          </w:tcPr>
          <w:p w14:paraId="694B9C35" w14:textId="122F1594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-3</w:t>
            </w:r>
          </w:p>
        </w:tc>
        <w:tc>
          <w:tcPr>
            <w:tcW w:w="473" w:type="dxa"/>
          </w:tcPr>
          <w:p w14:paraId="14B48CE6" w14:textId="335B9400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73" w:type="dxa"/>
          </w:tcPr>
          <w:p w14:paraId="6D8E1FC1" w14:textId="5B49978B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-1</w:t>
            </w:r>
          </w:p>
        </w:tc>
        <w:tc>
          <w:tcPr>
            <w:tcW w:w="753" w:type="dxa"/>
          </w:tcPr>
          <w:p w14:paraId="006524E8" w14:textId="31479DA4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2.5</w:t>
            </w:r>
          </w:p>
        </w:tc>
        <w:tc>
          <w:tcPr>
            <w:tcW w:w="753" w:type="dxa"/>
          </w:tcPr>
          <w:p w14:paraId="43457A13" w14:textId="237776DE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00588B" w14:paraId="77D937FB" w14:textId="77777777" w:rsidTr="0000588B">
        <w:trPr>
          <w:trHeight w:val="273"/>
        </w:trPr>
        <w:tc>
          <w:tcPr>
            <w:tcW w:w="473" w:type="dxa"/>
          </w:tcPr>
          <w:p w14:paraId="6671F262" w14:textId="3917F7C5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73" w:type="dxa"/>
          </w:tcPr>
          <w:p w14:paraId="3C6C7DB5" w14:textId="6789013A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73" w:type="dxa"/>
          </w:tcPr>
          <w:p w14:paraId="291F5602" w14:textId="0E0104E9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663" w:type="dxa"/>
          </w:tcPr>
          <w:p w14:paraId="3233489E" w14:textId="58261544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11</w:t>
            </w:r>
          </w:p>
        </w:tc>
        <w:tc>
          <w:tcPr>
            <w:tcW w:w="663" w:type="dxa"/>
          </w:tcPr>
          <w:p w14:paraId="7475B095" w14:textId="480ABB80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12</w:t>
            </w:r>
          </w:p>
        </w:tc>
        <w:tc>
          <w:tcPr>
            <w:tcW w:w="663" w:type="dxa"/>
          </w:tcPr>
          <w:p w14:paraId="62044681" w14:textId="5EC8099F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73" w:type="dxa"/>
          </w:tcPr>
          <w:p w14:paraId="59119ECD" w14:textId="3B25F6B9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73" w:type="dxa"/>
          </w:tcPr>
          <w:p w14:paraId="1405F372" w14:textId="3A76E881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753" w:type="dxa"/>
          </w:tcPr>
          <w:p w14:paraId="43590F24" w14:textId="7EC279C5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753" w:type="dxa"/>
          </w:tcPr>
          <w:p w14:paraId="4AA6B0CB" w14:textId="05C683C4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5.1</w:t>
            </w:r>
          </w:p>
        </w:tc>
      </w:tr>
      <w:tr w:rsidR="0000588B" w14:paraId="586D1101" w14:textId="77777777" w:rsidTr="0000588B">
        <w:trPr>
          <w:trHeight w:val="273"/>
        </w:trPr>
        <w:tc>
          <w:tcPr>
            <w:tcW w:w="473" w:type="dxa"/>
          </w:tcPr>
          <w:p w14:paraId="63458906" w14:textId="2BB999CC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73" w:type="dxa"/>
          </w:tcPr>
          <w:p w14:paraId="7DA69A4B" w14:textId="0A4DE54E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73" w:type="dxa"/>
          </w:tcPr>
          <w:p w14:paraId="7B7A3DC2" w14:textId="69628BAB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3" w:type="dxa"/>
          </w:tcPr>
          <w:p w14:paraId="1BA027E6" w14:textId="04951104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663" w:type="dxa"/>
          </w:tcPr>
          <w:p w14:paraId="6A277619" w14:textId="2D08D97F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663" w:type="dxa"/>
          </w:tcPr>
          <w:p w14:paraId="06EA8B3B" w14:textId="478C96FB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22</w:t>
            </w:r>
          </w:p>
        </w:tc>
        <w:tc>
          <w:tcPr>
            <w:tcW w:w="473" w:type="dxa"/>
          </w:tcPr>
          <w:p w14:paraId="6EEC0A5B" w14:textId="7788FDB6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473" w:type="dxa"/>
          </w:tcPr>
          <w:p w14:paraId="7056408A" w14:textId="5D7A29D9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753" w:type="dxa"/>
          </w:tcPr>
          <w:p w14:paraId="37F6D529" w14:textId="62E82D2E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6.1</w:t>
            </w:r>
          </w:p>
        </w:tc>
        <w:tc>
          <w:tcPr>
            <w:tcW w:w="753" w:type="dxa"/>
          </w:tcPr>
          <w:p w14:paraId="135C5672" w14:textId="001A251E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</w:tr>
    </w:tbl>
    <w:p w14:paraId="7A8B0D36" w14:textId="77777777" w:rsidR="0062634D" w:rsidRDefault="0062634D" w:rsidP="00E54A8B">
      <w:pPr>
        <w:rPr>
          <w:rFonts w:cs="Times New Roman"/>
          <w:color w:val="000000"/>
          <w:szCs w:val="28"/>
        </w:rPr>
      </w:pPr>
    </w:p>
    <w:p w14:paraId="7B6DF129" w14:textId="77777777" w:rsidR="0062634D" w:rsidRDefault="0062634D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B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</w:tblGrid>
      <w:tr w:rsidR="0062634D" w14:paraId="5CAB844A" w14:textId="77777777" w:rsidTr="0062634D">
        <w:trPr>
          <w:trHeight w:val="304"/>
        </w:trPr>
        <w:tc>
          <w:tcPr>
            <w:tcW w:w="846" w:type="dxa"/>
          </w:tcPr>
          <w:p w14:paraId="04EEEA9F" w14:textId="42F94D22" w:rsidR="0062634D" w:rsidRDefault="0062634D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43.5</w:t>
            </w:r>
          </w:p>
        </w:tc>
      </w:tr>
      <w:tr w:rsidR="0062634D" w14:paraId="643109FC" w14:textId="77777777" w:rsidTr="0062634D">
        <w:trPr>
          <w:trHeight w:val="284"/>
        </w:trPr>
        <w:tc>
          <w:tcPr>
            <w:tcW w:w="846" w:type="dxa"/>
          </w:tcPr>
          <w:p w14:paraId="3AFF035E" w14:textId="40CF58FA" w:rsidR="0062634D" w:rsidRDefault="0062634D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107.3</w:t>
            </w:r>
          </w:p>
        </w:tc>
      </w:tr>
      <w:tr w:rsidR="0062634D" w14:paraId="153F5E26" w14:textId="77777777" w:rsidTr="0062634D">
        <w:trPr>
          <w:trHeight w:val="284"/>
        </w:trPr>
        <w:tc>
          <w:tcPr>
            <w:tcW w:w="846" w:type="dxa"/>
          </w:tcPr>
          <w:p w14:paraId="4858E469" w14:textId="16454594" w:rsidR="0062634D" w:rsidRDefault="0062634D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106.3</w:t>
            </w:r>
          </w:p>
        </w:tc>
      </w:tr>
    </w:tbl>
    <w:p w14:paraId="5C3DE887" w14:textId="77777777" w:rsidR="0000588B" w:rsidRDefault="0000588B" w:rsidP="00E54A8B">
      <w:pPr>
        <w:rPr>
          <w:rFonts w:cs="Times New Roman"/>
          <w:color w:val="000000"/>
          <w:szCs w:val="28"/>
          <w:lang w:val="ru-RU"/>
        </w:rPr>
      </w:pPr>
    </w:p>
    <w:p w14:paraId="33711AC7" w14:textId="77777777" w:rsidR="0000588B" w:rsidRDefault="0000588B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</w:tblGrid>
      <w:tr w:rsidR="0000588B" w14:paraId="3A03E6EC" w14:textId="77777777" w:rsidTr="0000588B">
        <w:trPr>
          <w:trHeight w:val="257"/>
        </w:trPr>
        <w:tc>
          <w:tcPr>
            <w:tcW w:w="458" w:type="dxa"/>
          </w:tcPr>
          <w:p w14:paraId="409D7CBB" w14:textId="42BED0F6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8" w:type="dxa"/>
          </w:tcPr>
          <w:p w14:paraId="74C6EFAA" w14:textId="2D63566B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8" w:type="dxa"/>
          </w:tcPr>
          <w:p w14:paraId="0EE555E1" w14:textId="5FBA8E4A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458" w:type="dxa"/>
          </w:tcPr>
          <w:p w14:paraId="0F1C5BCD" w14:textId="12F1A0CD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-1</w:t>
            </w:r>
          </w:p>
        </w:tc>
        <w:tc>
          <w:tcPr>
            <w:tcW w:w="458" w:type="dxa"/>
          </w:tcPr>
          <w:p w14:paraId="4DFA90C1" w14:textId="5AB28BDF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8" w:type="dxa"/>
          </w:tcPr>
          <w:p w14:paraId="20900851" w14:textId="0EACDB15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-5</w:t>
            </w:r>
          </w:p>
        </w:tc>
        <w:tc>
          <w:tcPr>
            <w:tcW w:w="458" w:type="dxa"/>
          </w:tcPr>
          <w:p w14:paraId="509BDAD9" w14:textId="185D6BC7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8" w:type="dxa"/>
          </w:tcPr>
          <w:p w14:paraId="0627A55B" w14:textId="52FC7F25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8" w:type="dxa"/>
          </w:tcPr>
          <w:p w14:paraId="39FF4477" w14:textId="3BA67DB7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8" w:type="dxa"/>
          </w:tcPr>
          <w:p w14:paraId="10F249BF" w14:textId="7D31B60F" w:rsidR="0000588B" w:rsidRDefault="0000588B" w:rsidP="00E54A8B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</w:tbl>
    <w:p w14:paraId="3D4AC8E1" w14:textId="77777777" w:rsidR="0000588B" w:rsidRDefault="0000588B" w:rsidP="00E54A8B">
      <w:pPr>
        <w:rPr>
          <w:rFonts w:eastAsiaTheme="minorEastAsia" w:cs="Times New Roman"/>
          <w:color w:val="000000"/>
          <w:szCs w:val="28"/>
          <w:lang w:val="ru-RU"/>
        </w:rPr>
      </w:pPr>
    </w:p>
    <w:p w14:paraId="3D16D71E" w14:textId="0AE8C4A8" w:rsidR="0000588B" w:rsidRPr="0000588B" w:rsidRDefault="0000588B" w:rsidP="00E54A8B">
      <w:pPr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</m:sub>
          </m:sSub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</w:tblGrid>
      <w:tr w:rsidR="0000588B" w14:paraId="2A8D874C" w14:textId="77777777" w:rsidTr="00C049E3">
        <w:trPr>
          <w:trHeight w:val="257"/>
        </w:trPr>
        <w:tc>
          <w:tcPr>
            <w:tcW w:w="458" w:type="dxa"/>
          </w:tcPr>
          <w:p w14:paraId="3A84747C" w14:textId="4A7E88A4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06758182" w14:textId="68225ED5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64F5FE23" w14:textId="56475BF8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4C238178" w14:textId="7531A91C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092AC2FF" w14:textId="40CE638A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4887616A" w14:textId="7C434572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0CB102DE" w14:textId="23737BD1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7DC7AC93" w14:textId="63C7D1BF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703490DD" w14:textId="6F439A1C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8" w:type="dxa"/>
          </w:tcPr>
          <w:p w14:paraId="2BA66C17" w14:textId="23E35E38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</w:tbl>
    <w:p w14:paraId="79094629" w14:textId="77777777" w:rsidR="0000588B" w:rsidRDefault="0000588B" w:rsidP="00E54A8B">
      <w:pPr>
        <w:rPr>
          <w:rFonts w:eastAsiaTheme="minorEastAsia" w:cs="Times New Roman"/>
          <w:color w:val="000000"/>
          <w:szCs w:val="28"/>
          <w:lang w:val="ru-RU"/>
        </w:rPr>
      </w:pPr>
    </w:p>
    <w:p w14:paraId="73D59EB5" w14:textId="61940CC1" w:rsidR="0000588B" w:rsidRDefault="0000588B" w:rsidP="00E54A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d*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</w:tblGrid>
      <w:tr w:rsidR="0000588B" w14:paraId="1A9C6C26" w14:textId="77777777" w:rsidTr="0000588B">
        <w:trPr>
          <w:trHeight w:val="264"/>
        </w:trPr>
        <w:tc>
          <w:tcPr>
            <w:tcW w:w="458" w:type="dxa"/>
          </w:tcPr>
          <w:p w14:paraId="28826F72" w14:textId="77777777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8" w:type="dxa"/>
          </w:tcPr>
          <w:p w14:paraId="2EFA3225" w14:textId="426EED54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8" w:type="dxa"/>
          </w:tcPr>
          <w:p w14:paraId="4F628517" w14:textId="6BBD1585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8" w:type="dxa"/>
          </w:tcPr>
          <w:p w14:paraId="1198A06B" w14:textId="0A277E21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8" w:type="dxa"/>
          </w:tcPr>
          <w:p w14:paraId="274EF347" w14:textId="77777777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8" w:type="dxa"/>
          </w:tcPr>
          <w:p w14:paraId="1AD7AC6F" w14:textId="281E768E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8" w:type="dxa"/>
          </w:tcPr>
          <w:p w14:paraId="5EFED64B" w14:textId="0C8C0021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8" w:type="dxa"/>
          </w:tcPr>
          <w:p w14:paraId="716FEF62" w14:textId="45C36E76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8" w:type="dxa"/>
          </w:tcPr>
          <w:p w14:paraId="6E3F7145" w14:textId="1EF12D99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8" w:type="dxa"/>
          </w:tcPr>
          <w:p w14:paraId="12E948D9" w14:textId="323EAC4A" w:rsidR="0000588B" w:rsidRDefault="0000588B" w:rsidP="00C049E3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</w:tbl>
    <w:p w14:paraId="128C3964" w14:textId="24AF5542" w:rsidR="0000588B" w:rsidRDefault="0000588B" w:rsidP="00E54A8B">
      <w:pPr>
        <w:rPr>
          <w:rFonts w:cs="Times New Roman"/>
          <w:color w:val="000000"/>
          <w:szCs w:val="28"/>
          <w:lang w:val="ru-RU"/>
        </w:rPr>
      </w:pPr>
    </w:p>
    <w:p w14:paraId="36FEE534" w14:textId="1D27FC29" w:rsidR="0000588B" w:rsidRDefault="0000588B">
      <w:pPr>
        <w:rPr>
          <w:rFonts w:cs="Times New Roman"/>
          <w:b/>
          <w:color w:val="000000"/>
          <w:szCs w:val="28"/>
          <w:lang w:val="ru-RU"/>
        </w:rPr>
      </w:pPr>
      <w:r w:rsidRPr="0000588B">
        <w:rPr>
          <w:rFonts w:cs="Times New Roman"/>
          <w:b/>
          <w:color w:val="000000"/>
          <w:szCs w:val="28"/>
          <w:lang w:val="ru-RU"/>
        </w:rPr>
        <w:t>Ответ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14:paraId="22017096" w14:textId="77777777" w:rsidR="0000588B" w:rsidRDefault="0000588B">
      <w:pPr>
        <w:rPr>
          <w:rFonts w:cs="Times New Roman"/>
          <w:color w:val="000000"/>
          <w:szCs w:val="28"/>
          <w:lang w:val="ru-RU"/>
        </w:rPr>
      </w:pPr>
      <w:r w:rsidRPr="0000588B">
        <w:rPr>
          <w:rFonts w:cs="Times New Roman"/>
          <w:color w:val="000000"/>
          <w:szCs w:val="28"/>
          <w:lang w:val="ru-RU"/>
        </w:rPr>
        <w:t>Опти</w:t>
      </w:r>
      <w:r>
        <w:rPr>
          <w:rFonts w:cs="Times New Roman"/>
          <w:color w:val="000000"/>
          <w:szCs w:val="28"/>
          <w:lang w:val="ru-RU"/>
        </w:rPr>
        <w:t>мальный целочисленный план:</w:t>
      </w:r>
    </w:p>
    <w:p w14:paraId="1F73B973" w14:textId="10EFAB9F" w:rsidR="0000588B" w:rsidRPr="0000588B" w:rsidRDefault="0000588B">
      <w:pPr>
        <w:rPr>
          <w:rFonts w:cs="Times New Roman"/>
          <w:color w:val="000000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</w:rPr>
            <m:t>=(1 1 2 2 2 3 3 3 3 3)'</m:t>
          </m:r>
        </m:oMath>
      </m:oMathPara>
    </w:p>
    <w:p w14:paraId="01C3CC69" w14:textId="77777777" w:rsidR="002E0063" w:rsidRDefault="002E0063">
      <w:pPr>
        <w:rPr>
          <w:rFonts w:cs="Times New Roman"/>
          <w:color w:val="000000"/>
          <w:szCs w:val="28"/>
          <w:lang w:val="ru-RU"/>
        </w:rPr>
      </w:pPr>
    </w:p>
    <w:p w14:paraId="5597B2E6" w14:textId="0353BEDD" w:rsidR="0000588B" w:rsidRPr="0000588B" w:rsidRDefault="0000588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Значение целевой функции: 29</w:t>
      </w:r>
    </w:p>
    <w:p w14:paraId="698E9EEC" w14:textId="77777777" w:rsidR="0000588B" w:rsidRPr="0000588B" w:rsidRDefault="0000588B">
      <w:pPr>
        <w:rPr>
          <w:rFonts w:cs="Times New Roman"/>
          <w:color w:val="000000"/>
          <w:szCs w:val="28"/>
          <w:lang w:val="ru-RU"/>
        </w:rPr>
      </w:pPr>
    </w:p>
    <w:p w14:paraId="1701047F" w14:textId="77777777" w:rsidR="00066BD5" w:rsidRPr="00AF0788" w:rsidRDefault="00066BD5">
      <w:pPr>
        <w:rPr>
          <w:rFonts w:cs="Times New Roman"/>
          <w:b/>
          <w:color w:val="000000"/>
          <w:szCs w:val="28"/>
          <w:lang w:val="ru-RU"/>
        </w:rPr>
      </w:pPr>
      <w:r w:rsidRPr="00066BD5">
        <w:rPr>
          <w:rFonts w:cs="Times New Roman"/>
          <w:b/>
          <w:color w:val="000000"/>
          <w:szCs w:val="28"/>
          <w:lang w:val="ru-RU"/>
        </w:rPr>
        <w:t>Решение</w:t>
      </w:r>
    </w:p>
    <w:p w14:paraId="231CD8A1" w14:textId="0E74C544" w:rsidR="0000588B" w:rsidRPr="00146577" w:rsidRDefault="00146577">
      <w:pPr>
        <w:rPr>
          <w:rFonts w:cs="Times New Roman"/>
          <w:color w:val="000000"/>
          <w:szCs w:val="28"/>
          <w:lang w:val="ru-RU"/>
        </w:rPr>
      </w:pPr>
      <w:r w:rsidRPr="00146577">
        <w:rPr>
          <w:rFonts w:cs="Times New Roman"/>
          <w:color w:val="000000"/>
          <w:szCs w:val="28"/>
          <w:lang w:val="ru-RU"/>
        </w:rPr>
        <w:t>Запустить</w:t>
      </w:r>
      <w:r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</w:rPr>
        <w:br/>
      </w:r>
      <w:r w:rsidRPr="00146577">
        <w:rPr>
          <w:rFonts w:cs="Times New Roman"/>
          <w:i/>
          <w:color w:val="000000"/>
          <w:szCs w:val="28"/>
        </w:rPr>
        <w:t>python BranchAndBount.py</w:t>
      </w:r>
      <w:r w:rsidR="0000588B" w:rsidRPr="00146577">
        <w:rPr>
          <w:rFonts w:cs="Times New Roman"/>
          <w:color w:val="000000"/>
          <w:szCs w:val="28"/>
          <w:lang w:val="ru-RU"/>
        </w:rPr>
        <w:br w:type="page"/>
      </w:r>
    </w:p>
    <w:p w14:paraId="4ED411F2" w14:textId="77777777" w:rsidR="0000588B" w:rsidRPr="0000588B" w:rsidRDefault="0000588B" w:rsidP="00E54A8B">
      <w:pPr>
        <w:rPr>
          <w:rFonts w:cs="Times New Roman"/>
          <w:b/>
          <w:color w:val="000000"/>
          <w:szCs w:val="28"/>
          <w:lang w:val="ru-RU"/>
        </w:rPr>
      </w:pPr>
      <w:r w:rsidRPr="0000588B">
        <w:rPr>
          <w:rFonts w:cs="Times New Roman"/>
          <w:b/>
          <w:color w:val="000000"/>
          <w:szCs w:val="28"/>
          <w:lang w:val="ru-RU"/>
        </w:rPr>
        <w:lastRenderedPageBreak/>
        <w:t>Практическая работа №2</w:t>
      </w:r>
    </w:p>
    <w:p w14:paraId="59D82985" w14:textId="77777777" w:rsidR="0000588B" w:rsidRDefault="00505943" w:rsidP="00E54A8B">
      <w:pPr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«Решение задачи о на</w:t>
      </w:r>
      <w:r w:rsidR="0000588B">
        <w:rPr>
          <w:rFonts w:cs="Times New Roman"/>
          <w:color w:val="000000"/>
          <w:szCs w:val="28"/>
          <w:lang w:val="ru-RU"/>
        </w:rPr>
        <w:t xml:space="preserve">значениях венгерским методом» </w:t>
      </w:r>
    </w:p>
    <w:p w14:paraId="6F3706F2" w14:textId="195994BD" w:rsidR="005141B5" w:rsidRPr="005141B5" w:rsidRDefault="005141B5">
      <w:pPr>
        <w:rPr>
          <w:rFonts w:cs="Times New Roman"/>
          <w:b/>
          <w:color w:val="000000"/>
          <w:szCs w:val="28"/>
          <w:lang w:val="ru-RU"/>
        </w:rPr>
      </w:pPr>
      <w:r w:rsidRPr="005141B5">
        <w:rPr>
          <w:rFonts w:cs="Times New Roman"/>
          <w:b/>
          <w:color w:val="000000"/>
          <w:szCs w:val="28"/>
          <w:lang w:val="ru-RU"/>
        </w:rPr>
        <w:t>Задача №4</w:t>
      </w:r>
    </w:p>
    <w:p w14:paraId="1CABD83A" w14:textId="77777777" w:rsidR="005141B5" w:rsidRDefault="005141B5">
      <w:pPr>
        <w:rPr>
          <w:rFonts w:cs="Times New Roman"/>
          <w:color w:val="000000"/>
          <w:szCs w:val="28"/>
          <w:lang w:val="ru-RU"/>
        </w:rPr>
      </w:pPr>
    </w:p>
    <w:p w14:paraId="2D127531" w14:textId="77777777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  <w:gridCol w:w="452"/>
        <w:gridCol w:w="452"/>
        <w:gridCol w:w="452"/>
        <w:gridCol w:w="452"/>
      </w:tblGrid>
      <w:tr w:rsidR="005141B5" w14:paraId="5A91CACB" w14:textId="77777777" w:rsidTr="005141B5">
        <w:trPr>
          <w:trHeight w:val="327"/>
        </w:trPr>
        <w:tc>
          <w:tcPr>
            <w:tcW w:w="452" w:type="dxa"/>
          </w:tcPr>
          <w:p w14:paraId="44D63E49" w14:textId="3250C54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6A2041E5" w14:textId="5FAD7C66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728CE40D" w14:textId="1D8A511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2215BC36" w14:textId="5E549DE4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36E23644" w14:textId="6F3A0DD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1F488F98" w14:textId="2130EA89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DB9793C" w14:textId="6CA25AE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0F6CC36C" w14:textId="2B86B859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5141B5" w14:paraId="2D3F064F" w14:textId="77777777" w:rsidTr="005141B5">
        <w:trPr>
          <w:trHeight w:val="307"/>
        </w:trPr>
        <w:tc>
          <w:tcPr>
            <w:tcW w:w="452" w:type="dxa"/>
          </w:tcPr>
          <w:p w14:paraId="261DAF4E" w14:textId="6A5AF33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5BDB09D8" w14:textId="3E3075DE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7D157A62" w14:textId="6426A208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3C04F66A" w14:textId="39230BB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56E213E" w14:textId="10841F4E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0CFE0E1C" w14:textId="37B1A7F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096FFFB3" w14:textId="3584694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28B119FF" w14:textId="33C84A8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</w:tr>
      <w:tr w:rsidR="005141B5" w14:paraId="4F0C355E" w14:textId="77777777" w:rsidTr="005141B5">
        <w:trPr>
          <w:trHeight w:val="327"/>
        </w:trPr>
        <w:tc>
          <w:tcPr>
            <w:tcW w:w="452" w:type="dxa"/>
          </w:tcPr>
          <w:p w14:paraId="65E1C0CA" w14:textId="25E0B0B5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20ADF926" w14:textId="37E7CD0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4D3BF2A2" w14:textId="52B20F2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0FD803CD" w14:textId="13FC94E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6D1685DE" w14:textId="5BE82E5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141A90E9" w14:textId="7545A434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5A35E67A" w14:textId="0BB9435F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60D7BA20" w14:textId="5D5A5D5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5141B5" w14:paraId="19CC0CA4" w14:textId="77777777" w:rsidTr="005141B5">
        <w:trPr>
          <w:trHeight w:val="307"/>
        </w:trPr>
        <w:tc>
          <w:tcPr>
            <w:tcW w:w="452" w:type="dxa"/>
          </w:tcPr>
          <w:p w14:paraId="22682587" w14:textId="6EBAC30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10745F5F" w14:textId="0DD955F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5B7B833F" w14:textId="65C2A30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2C66E985" w14:textId="76F5A214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031960CC" w14:textId="4857C53D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FA31E8A" w14:textId="6A368542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2FD78953" w14:textId="48A3157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ABC0300" w14:textId="337C0E17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</w:tr>
      <w:tr w:rsidR="005141B5" w14:paraId="5F72B5A1" w14:textId="77777777" w:rsidTr="005141B5">
        <w:trPr>
          <w:trHeight w:val="327"/>
        </w:trPr>
        <w:tc>
          <w:tcPr>
            <w:tcW w:w="452" w:type="dxa"/>
          </w:tcPr>
          <w:p w14:paraId="440DA9F3" w14:textId="39354C3E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5B3D95DC" w14:textId="4CBAAFB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64AAF6CE" w14:textId="30F45E2B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0DCB2D88" w14:textId="29CD6B2B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69E7513" w14:textId="48951867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7FE3C5C" w14:textId="1AD601B6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7F5E62D2" w14:textId="1F0C51E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6302047A" w14:textId="36ADBF0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</w:tr>
      <w:tr w:rsidR="005141B5" w14:paraId="5A58765E" w14:textId="77777777" w:rsidTr="005141B5">
        <w:trPr>
          <w:trHeight w:val="327"/>
        </w:trPr>
        <w:tc>
          <w:tcPr>
            <w:tcW w:w="452" w:type="dxa"/>
          </w:tcPr>
          <w:p w14:paraId="4EAEBE40" w14:textId="61D8ECC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20C57225" w14:textId="59FF8AF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1B8C790" w14:textId="3B822FCB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8CCBC26" w14:textId="0C705C56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215AD9AB" w14:textId="4D92FDB2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55D431F" w14:textId="1B1B872F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55E4D979" w14:textId="0A1DD0A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777CF4C" w14:textId="34DB0B9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5141B5" w14:paraId="25169E63" w14:textId="77777777" w:rsidTr="005141B5">
        <w:trPr>
          <w:trHeight w:val="307"/>
        </w:trPr>
        <w:tc>
          <w:tcPr>
            <w:tcW w:w="452" w:type="dxa"/>
          </w:tcPr>
          <w:p w14:paraId="0EC1D33C" w14:textId="5259313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3CD16B88" w14:textId="42C1169E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491705DD" w14:textId="048D81DF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1348D7BD" w14:textId="43BBECA7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6C892913" w14:textId="1B7295B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64F9BFAD" w14:textId="15E564AC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5C3B40C3" w14:textId="1C53C4E5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68306EC6" w14:textId="54B557B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  <w:tr w:rsidR="005141B5" w14:paraId="578F5F88" w14:textId="77777777" w:rsidTr="005141B5">
        <w:trPr>
          <w:trHeight w:val="307"/>
        </w:trPr>
        <w:tc>
          <w:tcPr>
            <w:tcW w:w="452" w:type="dxa"/>
          </w:tcPr>
          <w:p w14:paraId="6FC70A7D" w14:textId="4BF1D440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41EA4509" w14:textId="176888DF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53674C33" w14:textId="2057A2E3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3CE329E1" w14:textId="5D10AA11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71CA5F0C" w14:textId="63593294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7BAD460B" w14:textId="6FF640E3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41650969" w14:textId="55243E99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5C26CCE5" w14:textId="6A82506A" w:rsidR="005141B5" w:rsidRDefault="005141B5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</w:tr>
    </w:tbl>
    <w:p w14:paraId="286BF665" w14:textId="2453F4BC" w:rsidR="00747F0C" w:rsidRDefault="00747F0C">
      <w:pPr>
        <w:rPr>
          <w:rFonts w:cs="Times New Roman"/>
          <w:color w:val="000000"/>
          <w:szCs w:val="28"/>
          <w:lang w:val="ru-RU"/>
        </w:rPr>
      </w:pPr>
    </w:p>
    <w:p w14:paraId="43E09E4C" w14:textId="0E7D9EA2" w:rsidR="005141B5" w:rsidRPr="005141B5" w:rsidRDefault="005141B5">
      <w:pPr>
        <w:rPr>
          <w:rFonts w:cs="Times New Roman"/>
          <w:b/>
          <w:color w:val="000000"/>
          <w:szCs w:val="28"/>
          <w:lang w:val="ru-RU"/>
        </w:rPr>
      </w:pPr>
      <w:r w:rsidRPr="005141B5">
        <w:rPr>
          <w:rFonts w:cs="Times New Roman"/>
          <w:b/>
          <w:color w:val="000000"/>
          <w:szCs w:val="28"/>
          <w:lang w:val="ru-RU"/>
        </w:rPr>
        <w:t>Ответ</w:t>
      </w:r>
    </w:p>
    <w:p w14:paraId="1B25A6D3" w14:textId="6773B5D5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1 -</w:t>
      </w:r>
      <w:r w:rsidRPr="005141B5">
        <w:rPr>
          <w:rFonts w:cs="Times New Roman"/>
          <w:color w:val="000000"/>
          <w:szCs w:val="28"/>
          <w:lang w:val="ru-RU"/>
        </w:rPr>
        <w:t xml:space="preserve">&gt; </w:t>
      </w:r>
      <w:r>
        <w:rPr>
          <w:rFonts w:cs="Times New Roman"/>
          <w:color w:val="000000"/>
          <w:szCs w:val="28"/>
          <w:lang w:val="ru-RU"/>
        </w:rPr>
        <w:t>6</w:t>
      </w:r>
    </w:p>
    <w:p w14:paraId="043B6640" w14:textId="5D138851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2 -&gt; 7</w:t>
      </w:r>
    </w:p>
    <w:p w14:paraId="08F7E031" w14:textId="0A5F3B6C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3 -&gt; 1</w:t>
      </w:r>
    </w:p>
    <w:p w14:paraId="18B2356E" w14:textId="08128F2C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4 -&gt; 5</w:t>
      </w:r>
    </w:p>
    <w:p w14:paraId="4AEEFCA7" w14:textId="1FBBDBC9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5 -&gt; 4</w:t>
      </w:r>
    </w:p>
    <w:p w14:paraId="5E882348" w14:textId="0C328FFC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6 -&gt; 2</w:t>
      </w:r>
    </w:p>
    <w:p w14:paraId="4CAC61D9" w14:textId="14EA3BFB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7 -&gt; 8</w:t>
      </w:r>
    </w:p>
    <w:p w14:paraId="0ACA7B56" w14:textId="53C45C8E" w:rsidR="005141B5" w:rsidRDefault="005141B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8 -&gt; 3</w:t>
      </w:r>
    </w:p>
    <w:p w14:paraId="41E6C5C8" w14:textId="77777777" w:rsidR="00051BA2" w:rsidRDefault="00051BA2">
      <w:pPr>
        <w:rPr>
          <w:rFonts w:cs="Times New Roman"/>
          <w:color w:val="000000"/>
          <w:szCs w:val="28"/>
          <w:lang w:val="ru-RU"/>
        </w:rPr>
      </w:pPr>
    </w:p>
    <w:p w14:paraId="4D3E594E" w14:textId="2C9E2D76" w:rsidR="00051BA2" w:rsidRPr="00051BA2" w:rsidRDefault="00051BA2">
      <w:pPr>
        <w:rPr>
          <w:rFonts w:cs="Times New Roman"/>
          <w:b/>
          <w:color w:val="000000"/>
          <w:szCs w:val="28"/>
        </w:rPr>
      </w:pPr>
      <w:r w:rsidRPr="00051BA2">
        <w:rPr>
          <w:rFonts w:cs="Times New Roman"/>
          <w:b/>
          <w:color w:val="000000"/>
          <w:szCs w:val="28"/>
          <w:lang w:val="ru-RU"/>
        </w:rPr>
        <w:t>Стоимость = 9</w:t>
      </w:r>
      <w:r w:rsidRPr="00051BA2">
        <w:rPr>
          <w:rFonts w:cs="Times New Roman"/>
          <w:b/>
          <w:color w:val="000000"/>
          <w:szCs w:val="28"/>
        </w:rPr>
        <w:t>;</w:t>
      </w:r>
    </w:p>
    <w:p w14:paraId="790BC653" w14:textId="77777777" w:rsidR="005141B5" w:rsidRDefault="005141B5">
      <w:pPr>
        <w:rPr>
          <w:rFonts w:cs="Times New Roman"/>
          <w:color w:val="000000"/>
          <w:szCs w:val="28"/>
          <w:lang w:val="ru-RU"/>
        </w:rPr>
      </w:pPr>
    </w:p>
    <w:p w14:paraId="4B42C994" w14:textId="10444ADF" w:rsidR="00051BA2" w:rsidRPr="00022D8F" w:rsidRDefault="00022D8F">
      <w:pPr>
        <w:rPr>
          <w:rFonts w:cs="Times New Roman"/>
          <w:b/>
          <w:color w:val="000000"/>
          <w:szCs w:val="28"/>
        </w:rPr>
      </w:pPr>
      <w:proofErr w:type="spellStart"/>
      <w:r w:rsidRPr="00022D8F">
        <w:rPr>
          <w:rFonts w:cs="Times New Roman"/>
          <w:b/>
          <w:color w:val="000000"/>
          <w:szCs w:val="28"/>
        </w:rPr>
        <w:t>Решение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</w:tblGrid>
      <w:tr w:rsidR="00022D8F" w14:paraId="6619A419" w14:textId="13FF43C2" w:rsidTr="00022D8F">
        <w:trPr>
          <w:trHeight w:val="327"/>
        </w:trPr>
        <w:tc>
          <w:tcPr>
            <w:tcW w:w="452" w:type="dxa"/>
          </w:tcPr>
          <w:p w14:paraId="3B6ED7BE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265777F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04A29780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6C9ACFA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0A1C544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7BDA7E0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8211ED9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79A911B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  <w:shd w:val="clear" w:color="auto" w:fill="E7E6E6" w:themeFill="background2"/>
          </w:tcPr>
          <w:p w14:paraId="42D72352" w14:textId="647CF243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022D8F" w14:paraId="6D197F60" w14:textId="5272E352" w:rsidTr="00022D8F">
        <w:trPr>
          <w:trHeight w:val="307"/>
        </w:trPr>
        <w:tc>
          <w:tcPr>
            <w:tcW w:w="452" w:type="dxa"/>
          </w:tcPr>
          <w:p w14:paraId="00B92E6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5B36A8D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5AF753F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5D5DCBBA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725D8EF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0A425EE5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2F3F1D7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235ACA8E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  <w:shd w:val="clear" w:color="auto" w:fill="E7E6E6" w:themeFill="background2"/>
          </w:tcPr>
          <w:p w14:paraId="1C879529" w14:textId="2866DC1E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022D8F" w14:paraId="05AE173C" w14:textId="18720D9B" w:rsidTr="00022D8F">
        <w:trPr>
          <w:trHeight w:val="327"/>
        </w:trPr>
        <w:tc>
          <w:tcPr>
            <w:tcW w:w="452" w:type="dxa"/>
          </w:tcPr>
          <w:p w14:paraId="0638854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415CE05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31809C8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6C3C07C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56028FF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3B59E58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02C81E8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246EAE4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  <w:shd w:val="clear" w:color="auto" w:fill="E7E6E6" w:themeFill="background2"/>
          </w:tcPr>
          <w:p w14:paraId="6A80A043" w14:textId="0D173455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022D8F" w14:paraId="17F3A1B3" w14:textId="639129F1" w:rsidTr="00022D8F">
        <w:trPr>
          <w:trHeight w:val="307"/>
        </w:trPr>
        <w:tc>
          <w:tcPr>
            <w:tcW w:w="452" w:type="dxa"/>
          </w:tcPr>
          <w:p w14:paraId="02BDFA38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4D34EA45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020C2E3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2854BF1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5634363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2C10D0C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1C26DC68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19E2416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  <w:shd w:val="clear" w:color="auto" w:fill="E7E6E6" w:themeFill="background2"/>
          </w:tcPr>
          <w:p w14:paraId="5302E934" w14:textId="4E3F54A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022D8F" w14:paraId="53CB7021" w14:textId="31B943E3" w:rsidTr="00022D8F">
        <w:trPr>
          <w:trHeight w:val="327"/>
        </w:trPr>
        <w:tc>
          <w:tcPr>
            <w:tcW w:w="452" w:type="dxa"/>
          </w:tcPr>
          <w:p w14:paraId="788F19FA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4E496B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7077A18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87BD1B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012848A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0177B78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68C7E0B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57041CA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  <w:shd w:val="clear" w:color="auto" w:fill="E7E6E6" w:themeFill="background2"/>
          </w:tcPr>
          <w:p w14:paraId="2B6E26B2" w14:textId="6E9F7836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022D8F" w14:paraId="4863ABF8" w14:textId="3BCF3C3A" w:rsidTr="00022D8F">
        <w:trPr>
          <w:trHeight w:val="327"/>
        </w:trPr>
        <w:tc>
          <w:tcPr>
            <w:tcW w:w="452" w:type="dxa"/>
          </w:tcPr>
          <w:p w14:paraId="3E9996C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253B172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66F332F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1AF70FB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13238F9E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6495E9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57BE978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5C8EE1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  <w:shd w:val="clear" w:color="auto" w:fill="E7E6E6" w:themeFill="background2"/>
          </w:tcPr>
          <w:p w14:paraId="18465470" w14:textId="76D39EE2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022D8F" w14:paraId="253FA52D" w14:textId="5D221E95" w:rsidTr="00022D8F">
        <w:trPr>
          <w:trHeight w:val="307"/>
        </w:trPr>
        <w:tc>
          <w:tcPr>
            <w:tcW w:w="452" w:type="dxa"/>
          </w:tcPr>
          <w:p w14:paraId="32C9365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6C367B00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01198F3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4C97C6C9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75B1E16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4208C80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FBAD5F4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2DAEC81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  <w:shd w:val="clear" w:color="auto" w:fill="E7E6E6" w:themeFill="background2"/>
          </w:tcPr>
          <w:p w14:paraId="00FC286D" w14:textId="2F833A44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022D8F" w14:paraId="5E7BDC15" w14:textId="64A79F75" w:rsidTr="00022D8F">
        <w:trPr>
          <w:trHeight w:val="307"/>
        </w:trPr>
        <w:tc>
          <w:tcPr>
            <w:tcW w:w="452" w:type="dxa"/>
          </w:tcPr>
          <w:p w14:paraId="15B0825F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2F8633E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4A810F8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543CE71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3F7A104F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48D06DF5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7F171FE0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352EC658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  <w:shd w:val="clear" w:color="auto" w:fill="E7E6E6" w:themeFill="background2"/>
          </w:tcPr>
          <w:p w14:paraId="0D9D3EC0" w14:textId="585F0769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</w:tr>
    </w:tbl>
    <w:p w14:paraId="26F90CDA" w14:textId="77777777" w:rsidR="00022D8F" w:rsidRDefault="00022D8F">
      <w:pPr>
        <w:rPr>
          <w:rFonts w:cs="Times New Roman"/>
          <w:b/>
          <w:color w:val="000000"/>
          <w:szCs w:val="28"/>
          <w:lang w:val="ru-RU"/>
        </w:rPr>
      </w:pPr>
    </w:p>
    <w:p w14:paraId="2E450435" w14:textId="0C7926AE" w:rsidR="00022D8F" w:rsidRDefault="00022D8F">
      <w:pPr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  <w:gridCol w:w="452"/>
        <w:gridCol w:w="452"/>
        <w:gridCol w:w="452"/>
        <w:gridCol w:w="452"/>
      </w:tblGrid>
      <w:tr w:rsidR="00022D8F" w14:paraId="2FB99168" w14:textId="77777777" w:rsidTr="00EA1CD6">
        <w:trPr>
          <w:trHeight w:val="327"/>
        </w:trPr>
        <w:tc>
          <w:tcPr>
            <w:tcW w:w="452" w:type="dxa"/>
          </w:tcPr>
          <w:p w14:paraId="5254B88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lastRenderedPageBreak/>
              <w:t>6</w:t>
            </w:r>
          </w:p>
        </w:tc>
        <w:tc>
          <w:tcPr>
            <w:tcW w:w="452" w:type="dxa"/>
          </w:tcPr>
          <w:p w14:paraId="17374C7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3F7D20A9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E5ACC69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3C60A9E4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6362702F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276AB8A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2D9FBFA0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022D8F" w14:paraId="159CF872" w14:textId="77777777" w:rsidTr="00EA1CD6">
        <w:trPr>
          <w:trHeight w:val="307"/>
        </w:trPr>
        <w:tc>
          <w:tcPr>
            <w:tcW w:w="452" w:type="dxa"/>
          </w:tcPr>
          <w:p w14:paraId="7D0C192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542E976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1A7261BF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311C996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134F289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5749328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2E237CA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227284F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</w:tr>
      <w:tr w:rsidR="00022D8F" w14:paraId="35DC9632" w14:textId="77777777" w:rsidTr="00EA1CD6">
        <w:trPr>
          <w:trHeight w:val="327"/>
        </w:trPr>
        <w:tc>
          <w:tcPr>
            <w:tcW w:w="452" w:type="dxa"/>
          </w:tcPr>
          <w:p w14:paraId="41F3F6C5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474EB6B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1C53BF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769A3B4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15E04C9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58E6E8D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D7F4B7C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77FA38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022D8F" w14:paraId="34B36CF2" w14:textId="77777777" w:rsidTr="00EA1CD6">
        <w:trPr>
          <w:trHeight w:val="307"/>
        </w:trPr>
        <w:tc>
          <w:tcPr>
            <w:tcW w:w="452" w:type="dxa"/>
          </w:tcPr>
          <w:p w14:paraId="6A7ABD0D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01B3811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5E6C9311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0652DE1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341F5DA5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258406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7EAAC75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8AE495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</w:tr>
      <w:tr w:rsidR="00022D8F" w14:paraId="5E300E5F" w14:textId="77777777" w:rsidTr="00EA1CD6">
        <w:trPr>
          <w:trHeight w:val="327"/>
        </w:trPr>
        <w:tc>
          <w:tcPr>
            <w:tcW w:w="452" w:type="dxa"/>
          </w:tcPr>
          <w:p w14:paraId="62676045" w14:textId="7892D84B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2E52789" w14:textId="46FA82E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1C2A7EE6" w14:textId="32FB42CB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25530603" w14:textId="2B790AE6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D1A6D5D" w14:textId="728CE01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9E2858A" w14:textId="701DEB0F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229E99C" w14:textId="255CA5F9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1CF3BD7F" w14:textId="413C50E6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</w:tr>
      <w:tr w:rsidR="00022D8F" w14:paraId="416DA2F0" w14:textId="77777777" w:rsidTr="00EA1CD6">
        <w:trPr>
          <w:trHeight w:val="327"/>
        </w:trPr>
        <w:tc>
          <w:tcPr>
            <w:tcW w:w="452" w:type="dxa"/>
          </w:tcPr>
          <w:p w14:paraId="74A42D66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596E888E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0799C03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5462CC32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6D408157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EAED07A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7380CB7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2F0B34DB" w14:textId="7777777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022D8F" w14:paraId="0BEBA710" w14:textId="77777777" w:rsidTr="00EA1CD6">
        <w:trPr>
          <w:trHeight w:val="307"/>
        </w:trPr>
        <w:tc>
          <w:tcPr>
            <w:tcW w:w="452" w:type="dxa"/>
          </w:tcPr>
          <w:p w14:paraId="26109BE5" w14:textId="2D90B3E9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66395756" w14:textId="69626C3C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0D87275" w14:textId="3DA3D845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4AABC1C7" w14:textId="274B199A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A35CFE0" w14:textId="6F199D01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D74A362" w14:textId="782380F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EACCCBB" w14:textId="041D2FEC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0636EB84" w14:textId="7107EE00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022D8F" w14:paraId="14808988" w14:textId="77777777" w:rsidTr="00022D8F">
        <w:trPr>
          <w:trHeight w:val="273"/>
        </w:trPr>
        <w:tc>
          <w:tcPr>
            <w:tcW w:w="452" w:type="dxa"/>
          </w:tcPr>
          <w:p w14:paraId="6A74DA77" w14:textId="3AAB61D7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1FEDF647" w14:textId="1FE97B1B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70DBC9E" w14:textId="24B53DFF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35099D11" w14:textId="325C6646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4CDB5A56" w14:textId="4173467C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162561D2" w14:textId="5903B7CA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33268131" w14:textId="0DA9B400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67370EB6" w14:textId="21E36FD2" w:rsidR="00022D8F" w:rsidRDefault="00022D8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</w:tr>
      <w:tr w:rsidR="0020146F" w14:paraId="7C4A269A" w14:textId="77777777" w:rsidTr="0020146F">
        <w:trPr>
          <w:trHeight w:val="273"/>
        </w:trPr>
        <w:tc>
          <w:tcPr>
            <w:tcW w:w="452" w:type="dxa"/>
            <w:shd w:val="clear" w:color="auto" w:fill="E7E6E6" w:themeFill="background2"/>
          </w:tcPr>
          <w:p w14:paraId="75FEC6FC" w14:textId="43B7D4F6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4A249BCB" w14:textId="7E71B44F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7979AA76" w14:textId="6B1F3DD2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  <w:shd w:val="clear" w:color="auto" w:fill="E7E6E6" w:themeFill="background2"/>
          </w:tcPr>
          <w:p w14:paraId="4B8D6A67" w14:textId="28939CB3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0B37BCE0" w14:textId="41EF38CC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74558D7A" w14:textId="1162C5AD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112172B1" w14:textId="15462FFA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4B399D08" w14:textId="40AB512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</w:tbl>
    <w:p w14:paraId="1DEA7F4E" w14:textId="12375361" w:rsidR="000945EF" w:rsidRPr="000945EF" w:rsidRDefault="000945EF" w:rsidP="000945EF">
      <w:pPr>
        <w:pStyle w:val="ListParagraph"/>
        <w:numPr>
          <w:ilvl w:val="0"/>
          <w:numId w:val="22"/>
        </w:numPr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>Редуцированная матрица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  <w:gridCol w:w="452"/>
        <w:gridCol w:w="452"/>
        <w:gridCol w:w="452"/>
        <w:gridCol w:w="452"/>
      </w:tblGrid>
      <w:tr w:rsidR="0020146F" w14:paraId="5FE13894" w14:textId="77777777" w:rsidTr="007A01D5">
        <w:trPr>
          <w:trHeight w:val="327"/>
        </w:trPr>
        <w:tc>
          <w:tcPr>
            <w:tcW w:w="452" w:type="dxa"/>
          </w:tcPr>
          <w:p w14:paraId="2E88176D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5F78FAF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754FF34E" w14:textId="16AE91AC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1735E329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09585E0F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  <w:shd w:val="clear" w:color="auto" w:fill="E7E6E6" w:themeFill="background2"/>
          </w:tcPr>
          <w:p w14:paraId="1E1D27D7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5F8E1408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68A36832" w14:textId="4FBEA2DD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</w:tr>
      <w:tr w:rsidR="0020146F" w:rsidRPr="00A352A5" w14:paraId="2856CF62" w14:textId="77777777" w:rsidTr="007A01D5">
        <w:trPr>
          <w:trHeight w:val="307"/>
        </w:trPr>
        <w:tc>
          <w:tcPr>
            <w:tcW w:w="452" w:type="dxa"/>
          </w:tcPr>
          <w:p w14:paraId="5E446D9D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022E16CD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D2D6621" w14:textId="0FFEBD5C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11B3C78D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38FB223F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155DA34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  <w:shd w:val="clear" w:color="auto" w:fill="E7E6E6" w:themeFill="background2"/>
          </w:tcPr>
          <w:p w14:paraId="444EA7B3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188458FE" w14:textId="27E2C25A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</w:tr>
      <w:tr w:rsidR="0020146F" w14:paraId="28A9743C" w14:textId="77777777" w:rsidTr="007A01D5">
        <w:trPr>
          <w:trHeight w:val="327"/>
        </w:trPr>
        <w:tc>
          <w:tcPr>
            <w:tcW w:w="452" w:type="dxa"/>
            <w:shd w:val="clear" w:color="auto" w:fill="E7E6E6" w:themeFill="background2"/>
          </w:tcPr>
          <w:p w14:paraId="255EA48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ADB15F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01E6FB7B" w14:textId="03DBF016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154A412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5CB13F3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</w:tcPr>
          <w:p w14:paraId="16D41D78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  <w:shd w:val="clear" w:color="auto" w:fill="E7E6E6" w:themeFill="background2"/>
          </w:tcPr>
          <w:p w14:paraId="627B464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2E4503A4" w14:textId="1E050C30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20146F" w14:paraId="4888D59A" w14:textId="77777777" w:rsidTr="007A01D5">
        <w:trPr>
          <w:trHeight w:val="307"/>
        </w:trPr>
        <w:tc>
          <w:tcPr>
            <w:tcW w:w="452" w:type="dxa"/>
          </w:tcPr>
          <w:p w14:paraId="07DCEA7B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411C2B8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70BDBDE4" w14:textId="4879B6D3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</w:tcPr>
          <w:p w14:paraId="3A2ABF5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  <w:shd w:val="clear" w:color="auto" w:fill="E7E6E6" w:themeFill="background2"/>
          </w:tcPr>
          <w:p w14:paraId="14FBAC5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160FA535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  <w:shd w:val="clear" w:color="auto" w:fill="E7E6E6" w:themeFill="background2"/>
          </w:tcPr>
          <w:p w14:paraId="714191A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7B7EBF96" w14:textId="40CDCC65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</w:tr>
      <w:tr w:rsidR="0020146F" w14:paraId="425CE70B" w14:textId="77777777" w:rsidTr="007A01D5">
        <w:trPr>
          <w:trHeight w:val="327"/>
        </w:trPr>
        <w:tc>
          <w:tcPr>
            <w:tcW w:w="452" w:type="dxa"/>
          </w:tcPr>
          <w:p w14:paraId="4477556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31133B50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452" w:type="dxa"/>
          </w:tcPr>
          <w:p w14:paraId="49D73411" w14:textId="21DCC7BF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  <w:tc>
          <w:tcPr>
            <w:tcW w:w="452" w:type="dxa"/>
            <w:shd w:val="clear" w:color="auto" w:fill="E7E6E6" w:themeFill="background2"/>
          </w:tcPr>
          <w:p w14:paraId="5FF55F5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63588844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567080D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50C1778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</w:tcPr>
          <w:p w14:paraId="2BED1C21" w14:textId="0D98D238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</w:tr>
      <w:tr w:rsidR="0020146F" w14:paraId="0E347334" w14:textId="77777777" w:rsidTr="007A01D5">
        <w:trPr>
          <w:trHeight w:val="327"/>
        </w:trPr>
        <w:tc>
          <w:tcPr>
            <w:tcW w:w="452" w:type="dxa"/>
          </w:tcPr>
          <w:p w14:paraId="01186EA9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</w:t>
            </w:r>
          </w:p>
        </w:tc>
        <w:tc>
          <w:tcPr>
            <w:tcW w:w="452" w:type="dxa"/>
            <w:shd w:val="clear" w:color="auto" w:fill="E7E6E6" w:themeFill="background2"/>
          </w:tcPr>
          <w:p w14:paraId="2159FED2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14918553" w14:textId="2EFB29A8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</w:tcPr>
          <w:p w14:paraId="2DB487A0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5</w:t>
            </w:r>
          </w:p>
        </w:tc>
        <w:tc>
          <w:tcPr>
            <w:tcW w:w="452" w:type="dxa"/>
            <w:shd w:val="clear" w:color="auto" w:fill="E7E6E6" w:themeFill="background2"/>
          </w:tcPr>
          <w:p w14:paraId="01C3C56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4E77D79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9</w:t>
            </w:r>
          </w:p>
        </w:tc>
        <w:tc>
          <w:tcPr>
            <w:tcW w:w="452" w:type="dxa"/>
          </w:tcPr>
          <w:p w14:paraId="6695B625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  <w:shd w:val="clear" w:color="auto" w:fill="E7E6E6" w:themeFill="background2"/>
          </w:tcPr>
          <w:p w14:paraId="1879A826" w14:textId="7FEAECE9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20146F" w14:paraId="7F868A63" w14:textId="77777777" w:rsidTr="007A01D5">
        <w:trPr>
          <w:trHeight w:val="307"/>
        </w:trPr>
        <w:tc>
          <w:tcPr>
            <w:tcW w:w="452" w:type="dxa"/>
          </w:tcPr>
          <w:p w14:paraId="0D344A9D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2A1F2FC5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09785E07" w14:textId="022FD4A6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69BBF4A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  <w:shd w:val="clear" w:color="auto" w:fill="E7E6E6" w:themeFill="background2"/>
          </w:tcPr>
          <w:p w14:paraId="6AA4A644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498B807B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6</w:t>
            </w:r>
          </w:p>
        </w:tc>
        <w:tc>
          <w:tcPr>
            <w:tcW w:w="452" w:type="dxa"/>
          </w:tcPr>
          <w:p w14:paraId="07CCB93E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  <w:shd w:val="clear" w:color="auto" w:fill="E7E6E6" w:themeFill="background2"/>
          </w:tcPr>
          <w:p w14:paraId="53EB28BC" w14:textId="579FBAE6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</w:tr>
      <w:tr w:rsidR="0020146F" w14:paraId="67D630CF" w14:textId="77777777" w:rsidTr="007A01D5">
        <w:trPr>
          <w:trHeight w:val="273"/>
        </w:trPr>
        <w:tc>
          <w:tcPr>
            <w:tcW w:w="452" w:type="dxa"/>
          </w:tcPr>
          <w:p w14:paraId="6777ECD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7</w:t>
            </w:r>
          </w:p>
        </w:tc>
        <w:tc>
          <w:tcPr>
            <w:tcW w:w="452" w:type="dxa"/>
            <w:shd w:val="clear" w:color="auto" w:fill="E7E6E6" w:themeFill="background2"/>
          </w:tcPr>
          <w:p w14:paraId="7EC64ED1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  <w:shd w:val="clear" w:color="auto" w:fill="E7E6E6" w:themeFill="background2"/>
          </w:tcPr>
          <w:p w14:paraId="18CAB026" w14:textId="3D1C77B2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32D45DF9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  <w:shd w:val="clear" w:color="auto" w:fill="E7E6E6" w:themeFill="background2"/>
          </w:tcPr>
          <w:p w14:paraId="1825EDD4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52" w:type="dxa"/>
          </w:tcPr>
          <w:p w14:paraId="0221A5BA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452" w:type="dxa"/>
          </w:tcPr>
          <w:p w14:paraId="5FDF7D87" w14:textId="77777777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52" w:type="dxa"/>
          </w:tcPr>
          <w:p w14:paraId="1BDF7D4A" w14:textId="1DAE4DE2" w:rsidR="0020146F" w:rsidRDefault="0020146F" w:rsidP="00EA1CD6">
            <w:pPr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4</w:t>
            </w:r>
          </w:p>
        </w:tc>
      </w:tr>
    </w:tbl>
    <w:p w14:paraId="27C4DCCD" w14:textId="63E4853D" w:rsidR="0020146F" w:rsidRDefault="000945EF" w:rsidP="000945EF">
      <w:pPr>
        <w:pStyle w:val="ListParagraph"/>
        <w:numPr>
          <w:ilvl w:val="0"/>
          <w:numId w:val="22"/>
        </w:numPr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>Поиск допустимого плана задачи</w:t>
      </w:r>
    </w:p>
    <w:p w14:paraId="4EAB2FE6" w14:textId="3FD5311F" w:rsidR="000945EF" w:rsidRDefault="00866A4C" w:rsidP="000945EF">
      <w:pPr>
        <w:rPr>
          <w:rFonts w:cs="Times New Roman"/>
          <w:color w:val="000000"/>
          <w:szCs w:val="28"/>
          <w:lang w:val="ru-RU"/>
        </w:rPr>
      </w:pPr>
      <w:r w:rsidRPr="007A01D5">
        <w:rPr>
          <w:rFonts w:cs="Times New Roman"/>
          <w:color w:val="000000"/>
          <w:szCs w:val="28"/>
          <w:lang w:val="ru-RU"/>
        </w:rPr>
        <w:t xml:space="preserve">Так как можно однозначно определить соответствие по нулевому </w:t>
      </w:r>
      <w:r w:rsidR="007A01D5" w:rsidRPr="007A01D5">
        <w:rPr>
          <w:rFonts w:cs="Times New Roman"/>
          <w:color w:val="000000"/>
          <w:szCs w:val="28"/>
          <w:lang w:val="ru-RU"/>
        </w:rPr>
        <w:t>э</w:t>
      </w:r>
      <w:r w:rsidRPr="007A01D5">
        <w:rPr>
          <w:rFonts w:cs="Times New Roman"/>
          <w:color w:val="000000"/>
          <w:szCs w:val="28"/>
          <w:lang w:val="ru-RU"/>
        </w:rPr>
        <w:t>лементу</w:t>
      </w:r>
      <w:r w:rsidR="00A270BA" w:rsidRPr="007A01D5">
        <w:rPr>
          <w:rFonts w:cs="Times New Roman"/>
          <w:color w:val="000000"/>
          <w:szCs w:val="28"/>
          <w:lang w:val="ru-RU"/>
        </w:rPr>
        <w:br/>
        <w:t>1-6, 2-7, 3-1, 4-5, 5-4, 6-2, 7-8, 8-3</w:t>
      </w:r>
    </w:p>
    <w:p w14:paraId="70CA4368" w14:textId="77777777" w:rsidR="007A01D5" w:rsidRDefault="007A01D5" w:rsidP="000945EF">
      <w:pPr>
        <w:rPr>
          <w:rFonts w:cs="Times New Roman"/>
          <w:color w:val="000000"/>
          <w:szCs w:val="28"/>
          <w:lang w:val="ru-RU"/>
        </w:rPr>
      </w:pPr>
    </w:p>
    <w:p w14:paraId="594A1426" w14:textId="09F3EDD8" w:rsidR="000F2506" w:rsidRDefault="000F2506" w:rsidP="000945EF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3)</w:t>
      </w:r>
    </w:p>
    <w:p w14:paraId="6475D055" w14:textId="3771DE4A" w:rsidR="00747605" w:rsidRDefault="00747605" w:rsidP="000945EF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Решение найдено, однако для иных случаев возможно необходимо вычеркнуть «минимально возможное» число строк и столбцов, содержащих нулевые элементы, найти минимальный и вычесть из всех элементов старой матрицы.</w:t>
      </w:r>
    </w:p>
    <w:p w14:paraId="0DB6C35F" w14:textId="77777777" w:rsidR="00747605" w:rsidRDefault="00747605" w:rsidP="000945EF">
      <w:pPr>
        <w:rPr>
          <w:rFonts w:cs="Times New Roman"/>
          <w:color w:val="000000"/>
          <w:szCs w:val="28"/>
          <w:lang w:val="ru-RU"/>
        </w:rPr>
      </w:pPr>
    </w:p>
    <w:p w14:paraId="2669A15D" w14:textId="6483185C" w:rsidR="00747605" w:rsidRDefault="00747605" w:rsidP="000945EF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От отрицательных избавимся следующим образом: к эл выч</w:t>
      </w:r>
      <w:r w:rsidR="000F2506">
        <w:rPr>
          <w:rFonts w:cs="Times New Roman"/>
          <w:color w:val="000000"/>
          <w:szCs w:val="28"/>
          <w:lang w:val="ru-RU"/>
        </w:rPr>
        <w:t>еркнутой строки и столбца добави</w:t>
      </w:r>
      <w:r>
        <w:rPr>
          <w:rFonts w:cs="Times New Roman"/>
          <w:color w:val="000000"/>
          <w:szCs w:val="28"/>
          <w:lang w:val="ru-RU"/>
        </w:rPr>
        <w:t>м А, (будет дважды прибавляться к вычеркнутым элементам</w:t>
      </w:r>
      <w:r w:rsidR="00564F09">
        <w:rPr>
          <w:rFonts w:cs="Times New Roman"/>
          <w:color w:val="000000"/>
          <w:szCs w:val="28"/>
          <w:lang w:val="ru-RU"/>
        </w:rPr>
        <w:t>.</w:t>
      </w:r>
    </w:p>
    <w:p w14:paraId="5C63DD43" w14:textId="77777777" w:rsidR="00564F09" w:rsidRDefault="00564F09" w:rsidP="000945EF">
      <w:pPr>
        <w:rPr>
          <w:rFonts w:cs="Times New Roman"/>
          <w:color w:val="000000"/>
          <w:szCs w:val="28"/>
          <w:lang w:val="ru-RU"/>
        </w:rPr>
      </w:pPr>
    </w:p>
    <w:p w14:paraId="01A85A0C" w14:textId="1585BD6F" w:rsidR="00564F09" w:rsidRDefault="00564F09" w:rsidP="000945EF">
      <w:pPr>
        <w:rPr>
          <w:rFonts w:cs="Times New Roman"/>
          <w:color w:val="000000"/>
          <w:szCs w:val="28"/>
          <w:lang w:val="ru-RU"/>
        </w:rPr>
      </w:pPr>
      <w:proofErr w:type="gramStart"/>
      <w:r>
        <w:rPr>
          <w:rFonts w:cs="Times New Roman"/>
          <w:color w:val="000000"/>
          <w:szCs w:val="28"/>
          <w:lang w:val="ru-RU"/>
        </w:rPr>
        <w:t>Д</w:t>
      </w:r>
      <w:r w:rsidR="00A352A5">
        <w:rPr>
          <w:rFonts w:cs="Times New Roman"/>
          <w:color w:val="000000"/>
          <w:szCs w:val="28"/>
          <w:lang w:val="ru-RU"/>
        </w:rPr>
        <w:t>ля решение</w:t>
      </w:r>
      <w:proofErr w:type="gramEnd"/>
      <w:r w:rsidR="00A352A5">
        <w:rPr>
          <w:rFonts w:cs="Times New Roman"/>
          <w:color w:val="000000"/>
          <w:szCs w:val="28"/>
          <w:lang w:val="ru-RU"/>
        </w:rPr>
        <w:t xml:space="preserve"> задачи о максимальном потоке</w:t>
      </w:r>
      <w:r>
        <w:rPr>
          <w:rFonts w:cs="Times New Roman"/>
          <w:color w:val="000000"/>
          <w:szCs w:val="28"/>
          <w:lang w:val="ru-RU"/>
        </w:rPr>
        <w:t xml:space="preserve"> из узла </w:t>
      </w:r>
      <w:bookmarkStart w:id="0" w:name="_GoBack"/>
      <w:bookmarkEnd w:id="0"/>
      <w:r>
        <w:rPr>
          <w:rFonts w:cs="Times New Roman"/>
          <w:color w:val="000000"/>
          <w:szCs w:val="28"/>
        </w:rPr>
        <w:t>S</w:t>
      </w:r>
      <w:r w:rsidRPr="00564F09">
        <w:rPr>
          <w:rFonts w:cs="Times New Roman"/>
          <w:color w:val="000000"/>
          <w:szCs w:val="28"/>
          <w:lang w:val="ru-RU"/>
        </w:rPr>
        <w:t xml:space="preserve"> в </w:t>
      </w:r>
      <w:r>
        <w:rPr>
          <w:rFonts w:cs="Times New Roman"/>
          <w:color w:val="000000"/>
          <w:szCs w:val="28"/>
        </w:rPr>
        <w:t>T</w:t>
      </w:r>
      <w:r w:rsidRPr="00564F09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можно использовать метод Фо</w:t>
      </w:r>
      <w:r w:rsidR="00A352A5">
        <w:rPr>
          <w:rFonts w:cs="Times New Roman"/>
          <w:color w:val="000000"/>
          <w:szCs w:val="28"/>
          <w:lang w:val="ru-RU"/>
        </w:rPr>
        <w:t>рда-</w:t>
      </w:r>
      <w:proofErr w:type="spellStart"/>
      <w:r>
        <w:rPr>
          <w:rFonts w:cs="Times New Roman"/>
          <w:color w:val="000000"/>
          <w:szCs w:val="28"/>
          <w:lang w:val="ru-RU"/>
        </w:rPr>
        <w:t>Фалкерсона</w:t>
      </w:r>
      <w:proofErr w:type="spellEnd"/>
    </w:p>
    <w:p w14:paraId="040A3C40" w14:textId="513158F3" w:rsidR="00B15BBB" w:rsidRPr="00D66F78" w:rsidRDefault="00B15BBB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137FF0CD" w14:textId="3E2FF774" w:rsidR="00505943" w:rsidRPr="00505943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lastRenderedPageBreak/>
        <w:t>Здесь предполагается, что эти алгоритмы будут реализованы Вами в виде программ и работа Ваших программ проиллюстрирована на примерах из указанных заданий.</w:t>
      </w:r>
    </w:p>
    <w:p w14:paraId="2E45B534" w14:textId="77777777" w:rsidR="00505943" w:rsidRPr="00505943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Если итераций много, то нужно подробно описать 3 итерации, остальные итерации можно описать кратко.</w:t>
      </w:r>
    </w:p>
    <w:p w14:paraId="43454DBC" w14:textId="77777777" w:rsidR="00505943" w:rsidRPr="00505943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54C3FA0A" w14:textId="77777777" w:rsidR="00505943" w:rsidRPr="00505943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 xml:space="preserve">Теоретический материал см. в файле </w:t>
      </w:r>
      <w:proofErr w:type="spellStart"/>
      <w:r w:rsidRPr="00505943">
        <w:rPr>
          <w:rFonts w:cs="Times New Roman"/>
          <w:color w:val="000000"/>
          <w:szCs w:val="28"/>
          <w:lang w:val="ru-RU"/>
        </w:rPr>
        <w:t>Лекции_САиИО</w:t>
      </w:r>
      <w:proofErr w:type="spellEnd"/>
      <w:r w:rsidRPr="00505943">
        <w:rPr>
          <w:rFonts w:cs="Times New Roman"/>
          <w:color w:val="000000"/>
          <w:szCs w:val="28"/>
          <w:lang w:val="ru-RU"/>
        </w:rPr>
        <w:t xml:space="preserve">, задания и иллюстративные примеры см. в файле </w:t>
      </w:r>
      <w:proofErr w:type="spellStart"/>
      <w:r w:rsidRPr="00505943">
        <w:rPr>
          <w:rFonts w:cs="Times New Roman"/>
          <w:color w:val="000000"/>
          <w:szCs w:val="28"/>
          <w:lang w:val="ru-RU"/>
        </w:rPr>
        <w:t>Тестовые_задачи_САиИО</w:t>
      </w:r>
      <w:proofErr w:type="spellEnd"/>
      <w:r w:rsidRPr="00505943">
        <w:rPr>
          <w:rFonts w:cs="Times New Roman"/>
          <w:color w:val="000000"/>
          <w:szCs w:val="28"/>
          <w:lang w:val="ru-RU"/>
        </w:rPr>
        <w:t>.</w:t>
      </w:r>
    </w:p>
    <w:p w14:paraId="7D5C3C2D" w14:textId="77777777" w:rsidR="00505943" w:rsidRPr="00505943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14:paraId="567D95CA" w14:textId="77777777" w:rsidR="00505943" w:rsidRPr="00851207" w:rsidRDefault="00505943" w:rsidP="00E54A8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505943">
        <w:rPr>
          <w:rFonts w:cs="Times New Roman"/>
          <w:color w:val="000000"/>
          <w:szCs w:val="28"/>
          <w:lang w:val="ru-RU"/>
        </w:rPr>
        <w:t>В этом же файле см. условия заданий.</w:t>
      </w:r>
    </w:p>
    <w:sectPr w:rsidR="00505943" w:rsidRPr="00851207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2BA0272"/>
    <w:multiLevelType w:val="hybridMultilevel"/>
    <w:tmpl w:val="E61EC4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1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1"/>
  </w:num>
  <w:num w:numId="20">
    <w:abstractNumId w:val="6"/>
  </w:num>
  <w:num w:numId="21">
    <w:abstractNumId w:val="5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943"/>
    <w:rsid w:val="0000588B"/>
    <w:rsid w:val="00005B4B"/>
    <w:rsid w:val="0001380F"/>
    <w:rsid w:val="00022D8F"/>
    <w:rsid w:val="00023DA8"/>
    <w:rsid w:val="00045A00"/>
    <w:rsid w:val="00051BA2"/>
    <w:rsid w:val="0005754A"/>
    <w:rsid w:val="00066BD5"/>
    <w:rsid w:val="00090508"/>
    <w:rsid w:val="000945EF"/>
    <w:rsid w:val="00094AF2"/>
    <w:rsid w:val="000D4FBE"/>
    <w:rsid w:val="000F2506"/>
    <w:rsid w:val="00106414"/>
    <w:rsid w:val="0011225E"/>
    <w:rsid w:val="001308A6"/>
    <w:rsid w:val="00134222"/>
    <w:rsid w:val="00146577"/>
    <w:rsid w:val="001570A8"/>
    <w:rsid w:val="001D5DF1"/>
    <w:rsid w:val="001E148D"/>
    <w:rsid w:val="0020146F"/>
    <w:rsid w:val="0021259C"/>
    <w:rsid w:val="00221139"/>
    <w:rsid w:val="002434F3"/>
    <w:rsid w:val="00246A20"/>
    <w:rsid w:val="002E0063"/>
    <w:rsid w:val="002E00AC"/>
    <w:rsid w:val="00313C92"/>
    <w:rsid w:val="00334978"/>
    <w:rsid w:val="00362309"/>
    <w:rsid w:val="003A2CCA"/>
    <w:rsid w:val="003C1E81"/>
    <w:rsid w:val="0040121B"/>
    <w:rsid w:val="004035F5"/>
    <w:rsid w:val="004645AB"/>
    <w:rsid w:val="00485717"/>
    <w:rsid w:val="004D5027"/>
    <w:rsid w:val="004D6669"/>
    <w:rsid w:val="00505943"/>
    <w:rsid w:val="005132E3"/>
    <w:rsid w:val="005141B5"/>
    <w:rsid w:val="00515DD7"/>
    <w:rsid w:val="00541075"/>
    <w:rsid w:val="00551EDB"/>
    <w:rsid w:val="00556AE4"/>
    <w:rsid w:val="00564F09"/>
    <w:rsid w:val="005C660F"/>
    <w:rsid w:val="005D458B"/>
    <w:rsid w:val="005F3271"/>
    <w:rsid w:val="00625F9A"/>
    <w:rsid w:val="0062634D"/>
    <w:rsid w:val="00640324"/>
    <w:rsid w:val="006907A3"/>
    <w:rsid w:val="006C1717"/>
    <w:rsid w:val="006C4C80"/>
    <w:rsid w:val="006E6C31"/>
    <w:rsid w:val="00707E6F"/>
    <w:rsid w:val="00721A0C"/>
    <w:rsid w:val="00744C27"/>
    <w:rsid w:val="00744F88"/>
    <w:rsid w:val="00747605"/>
    <w:rsid w:val="007477B7"/>
    <w:rsid w:val="00747F0C"/>
    <w:rsid w:val="00752E15"/>
    <w:rsid w:val="00763A18"/>
    <w:rsid w:val="00786AC7"/>
    <w:rsid w:val="007A01D5"/>
    <w:rsid w:val="00801DAA"/>
    <w:rsid w:val="00826A04"/>
    <w:rsid w:val="0084666D"/>
    <w:rsid w:val="00851207"/>
    <w:rsid w:val="00866A4C"/>
    <w:rsid w:val="008B4E39"/>
    <w:rsid w:val="008D4B70"/>
    <w:rsid w:val="008E66C6"/>
    <w:rsid w:val="009127FA"/>
    <w:rsid w:val="0092370C"/>
    <w:rsid w:val="009320F7"/>
    <w:rsid w:val="009378B5"/>
    <w:rsid w:val="009800F5"/>
    <w:rsid w:val="00985F7D"/>
    <w:rsid w:val="00995056"/>
    <w:rsid w:val="009E7037"/>
    <w:rsid w:val="009F0A01"/>
    <w:rsid w:val="00A24A9C"/>
    <w:rsid w:val="00A270BA"/>
    <w:rsid w:val="00A352A5"/>
    <w:rsid w:val="00A87FAA"/>
    <w:rsid w:val="00AB5544"/>
    <w:rsid w:val="00AB6D63"/>
    <w:rsid w:val="00AE3F43"/>
    <w:rsid w:val="00AE44AA"/>
    <w:rsid w:val="00AE54F0"/>
    <w:rsid w:val="00AF0788"/>
    <w:rsid w:val="00AF4DC4"/>
    <w:rsid w:val="00AF5632"/>
    <w:rsid w:val="00B054FA"/>
    <w:rsid w:val="00B07FAB"/>
    <w:rsid w:val="00B15BBB"/>
    <w:rsid w:val="00B229F2"/>
    <w:rsid w:val="00B34A18"/>
    <w:rsid w:val="00B9084D"/>
    <w:rsid w:val="00BC3DA9"/>
    <w:rsid w:val="00BC7ABE"/>
    <w:rsid w:val="00C049E3"/>
    <w:rsid w:val="00C066A8"/>
    <w:rsid w:val="00C37D3F"/>
    <w:rsid w:val="00C42B88"/>
    <w:rsid w:val="00C4534B"/>
    <w:rsid w:val="00C45AC8"/>
    <w:rsid w:val="00D11189"/>
    <w:rsid w:val="00D17433"/>
    <w:rsid w:val="00D214AB"/>
    <w:rsid w:val="00D551F8"/>
    <w:rsid w:val="00D5540F"/>
    <w:rsid w:val="00D66F78"/>
    <w:rsid w:val="00D82C5D"/>
    <w:rsid w:val="00D949A0"/>
    <w:rsid w:val="00D9600C"/>
    <w:rsid w:val="00DB22C7"/>
    <w:rsid w:val="00DC0635"/>
    <w:rsid w:val="00DC7601"/>
    <w:rsid w:val="00DD6E2A"/>
    <w:rsid w:val="00DE0114"/>
    <w:rsid w:val="00DF7018"/>
    <w:rsid w:val="00E34DFC"/>
    <w:rsid w:val="00E35636"/>
    <w:rsid w:val="00E40354"/>
    <w:rsid w:val="00E51B40"/>
    <w:rsid w:val="00E54A8B"/>
    <w:rsid w:val="00E730CF"/>
    <w:rsid w:val="00E750F7"/>
    <w:rsid w:val="00EA1A6D"/>
    <w:rsid w:val="00EA1CD6"/>
    <w:rsid w:val="00EA727F"/>
    <w:rsid w:val="00ED0330"/>
    <w:rsid w:val="00EE499A"/>
    <w:rsid w:val="00EF5386"/>
    <w:rsid w:val="00F03031"/>
    <w:rsid w:val="00F071FA"/>
    <w:rsid w:val="00F149E5"/>
    <w:rsid w:val="00F73D99"/>
    <w:rsid w:val="00F818AC"/>
    <w:rsid w:val="00F95873"/>
    <w:rsid w:val="00FA3357"/>
    <w:rsid w:val="00FC2C30"/>
    <w:rsid w:val="00FC368C"/>
    <w:rsid w:val="00FC46D8"/>
    <w:rsid w:val="00FD22E7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D0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EF5386"/>
    <w:rPr>
      <w:color w:val="808080"/>
    </w:rPr>
  </w:style>
  <w:style w:type="paragraph" w:customStyle="1" w:styleId="p1">
    <w:name w:val="p1"/>
    <w:basedOn w:val="Normal"/>
    <w:rsid w:val="0000588B"/>
    <w:rPr>
      <w:rFonts w:ascii="Times" w:hAnsi="Times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1/Template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C67BAC-6F71-AA4B-81AC-66999CFA5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Template2017.dotx</Template>
  <TotalTime>227</TotalTime>
  <Pages>9</Pages>
  <Words>676</Words>
  <Characters>3854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37</cp:revision>
  <dcterms:created xsi:type="dcterms:W3CDTF">2018-01-13T14:02:00Z</dcterms:created>
  <dcterms:modified xsi:type="dcterms:W3CDTF">2018-01-15T07:58:00Z</dcterms:modified>
</cp:coreProperties>
</file>