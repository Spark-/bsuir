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E6F711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39A14030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A283266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F43F6D">
        <w:rPr>
          <w:rFonts w:cs="Times New Roman"/>
          <w:color w:val="000000"/>
          <w:szCs w:val="28"/>
          <w:lang w:val="ru-RU"/>
        </w:rPr>
        <w:t>информатики</w:t>
      </w:r>
    </w:p>
    <w:p w14:paraId="73225F66" w14:textId="77777777" w:rsidR="00E51B40" w:rsidRPr="00F43F6D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08B2BF13" w14:textId="77777777" w:rsidR="00E51B40" w:rsidRPr="00F43F6D" w:rsidRDefault="00E51B40" w:rsidP="00E51B40">
      <w:pPr>
        <w:ind w:right="-187" w:firstLine="720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F43F6D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4C58E87C" w14:textId="77777777" w:rsidR="00E51B40" w:rsidRPr="00F43F6D" w:rsidRDefault="00E51B40" w:rsidP="00E51B40">
      <w:pPr>
        <w:ind w:right="-187" w:firstLine="720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F43F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09DBB9D0" w14:textId="77777777" w:rsidR="00E51B40" w:rsidRPr="00F43F6D" w:rsidRDefault="00E51B40" w:rsidP="00E51B40">
      <w:pPr>
        <w:spacing w:after="240"/>
        <w:rPr>
          <w:rFonts w:eastAsia="Times New Roman" w:cs="Times New Roman"/>
          <w:lang w:val="ru-RU"/>
        </w:rPr>
      </w:pPr>
      <w:r w:rsidRPr="00F43F6D">
        <w:rPr>
          <w:rFonts w:eastAsia="Times New Roman" w:cs="Times New Roman"/>
          <w:lang w:val="ru-RU"/>
        </w:rPr>
        <w:br/>
      </w:r>
    </w:p>
    <w:p w14:paraId="4D740F18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873DDD6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0125DF2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BAAC27D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0F40A61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D3F0454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595E33B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23B2AAB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2E0D2F7" w14:textId="77777777" w:rsidR="00E51B40" w:rsidRPr="00F43F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60A1656" w14:textId="77777777" w:rsidR="00E51B40" w:rsidRPr="005F6944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 w:rsidRPr="00F43F6D">
        <w:rPr>
          <w:rFonts w:cs="Times New Roman"/>
          <w:lang w:val="ru-RU"/>
        </w:rPr>
        <w:t>Контрольная</w:t>
      </w:r>
      <w:r w:rsidR="0005754A" w:rsidRPr="005F6944">
        <w:rPr>
          <w:rFonts w:cs="Times New Roman"/>
          <w:lang w:val="ru-RU"/>
        </w:rPr>
        <w:t xml:space="preserve"> работа </w:t>
      </w:r>
      <w:r w:rsidR="005132E3" w:rsidRPr="005F6944">
        <w:rPr>
          <w:rFonts w:cs="Times New Roman"/>
          <w:color w:val="000000"/>
          <w:szCs w:val="28"/>
          <w:lang w:val="ru-RU"/>
        </w:rPr>
        <w:t xml:space="preserve">№ </w:t>
      </w:r>
      <w:r w:rsidR="00F43F6D" w:rsidRPr="005F6944">
        <w:rPr>
          <w:rFonts w:cs="Times New Roman"/>
          <w:color w:val="000000"/>
          <w:szCs w:val="28"/>
          <w:lang w:val="ru-RU"/>
        </w:rPr>
        <w:t>2</w:t>
      </w:r>
    </w:p>
    <w:p w14:paraId="0C07BB76" w14:textId="77777777" w:rsidR="00E51B40" w:rsidRPr="005F6944" w:rsidRDefault="00E51B40" w:rsidP="00551EDB">
      <w:pPr>
        <w:jc w:val="center"/>
        <w:rPr>
          <w:rFonts w:cs="Times New Roman"/>
          <w:b/>
          <w:bCs/>
          <w:szCs w:val="28"/>
          <w:vertAlign w:val="superscript"/>
          <w:lang w:val="ru-RU"/>
        </w:rPr>
      </w:pPr>
      <w:r w:rsidRPr="005F6944">
        <w:rPr>
          <w:rFonts w:cs="Times New Roman"/>
          <w:color w:val="000000"/>
          <w:szCs w:val="28"/>
          <w:lang w:val="ru-RU"/>
        </w:rPr>
        <w:t>по дисциплине «</w:t>
      </w:r>
      <w:r w:rsidR="00F43F6D" w:rsidRPr="005F6944">
        <w:rPr>
          <w:rFonts w:cs="Times New Roman"/>
          <w:color w:val="000000"/>
          <w:szCs w:val="28"/>
          <w:lang w:val="ru-RU"/>
        </w:rPr>
        <w:t>Методы трансляции</w:t>
      </w:r>
      <w:r w:rsidRPr="005F6944">
        <w:rPr>
          <w:rFonts w:cs="Times New Roman"/>
          <w:color w:val="000000"/>
          <w:szCs w:val="28"/>
          <w:lang w:val="ru-RU"/>
        </w:rPr>
        <w:t>»</w:t>
      </w:r>
    </w:p>
    <w:p w14:paraId="1FAF45A8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21002D1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B48DC06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52DB2B1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52CE1FB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5E61E11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81C61BF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3DEA1B3" w14:textId="77777777" w:rsidR="00E51B40" w:rsidRPr="005F6944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EEE042D" w14:textId="77777777" w:rsidR="00E51B40" w:rsidRPr="00F43F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F43F6D">
        <w:rPr>
          <w:rFonts w:cs="Times New Roman"/>
          <w:color w:val="000000"/>
          <w:szCs w:val="28"/>
        </w:rPr>
        <w:t> </w:t>
      </w:r>
    </w:p>
    <w:p w14:paraId="6C231C5E" w14:textId="77777777" w:rsidR="00E51B40" w:rsidRPr="00F43F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F43F6D">
        <w:rPr>
          <w:rFonts w:cs="Times New Roman"/>
          <w:color w:val="000000"/>
          <w:szCs w:val="28"/>
          <w:lang w:val="ru-RU"/>
        </w:rPr>
        <w:t>393</w:t>
      </w:r>
      <w:r w:rsidR="0005754A" w:rsidRPr="00F43F6D">
        <w:rPr>
          <w:rFonts w:cs="Times New Roman"/>
          <w:color w:val="000000"/>
          <w:szCs w:val="28"/>
          <w:lang w:val="ru-RU"/>
        </w:rPr>
        <w:t>5</w:t>
      </w:r>
      <w:r w:rsidRPr="00F43F6D">
        <w:rPr>
          <w:rFonts w:cs="Times New Roman"/>
          <w:color w:val="000000"/>
          <w:szCs w:val="28"/>
          <w:lang w:val="ru-RU"/>
        </w:rPr>
        <w:t>5</w:t>
      </w:r>
      <w:r w:rsidR="0005754A" w:rsidRPr="00F43F6D">
        <w:rPr>
          <w:rFonts w:cs="Times New Roman"/>
          <w:color w:val="000000"/>
          <w:szCs w:val="28"/>
          <w:lang w:val="ru-RU"/>
        </w:rPr>
        <w:t>1</w:t>
      </w:r>
    </w:p>
    <w:p w14:paraId="1A04432D" w14:textId="77777777" w:rsidR="00E51B40" w:rsidRPr="00F43F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F43F6D">
        <w:rPr>
          <w:rFonts w:cs="Times New Roman"/>
          <w:color w:val="000000"/>
          <w:szCs w:val="28"/>
          <w:lang w:val="ru-RU"/>
        </w:rPr>
        <w:t>902021</w:t>
      </w:r>
      <w:r w:rsidRPr="00F43F6D">
        <w:rPr>
          <w:rFonts w:cs="Times New Roman"/>
          <w:color w:val="000000"/>
          <w:szCs w:val="28"/>
          <w:lang w:val="ru-RU"/>
        </w:rPr>
        <w:t>-</w:t>
      </w:r>
      <w:r w:rsidR="006C1717" w:rsidRPr="00F43F6D">
        <w:rPr>
          <w:rFonts w:cs="Times New Roman"/>
          <w:color w:val="000000"/>
          <w:szCs w:val="28"/>
          <w:lang w:val="ru-RU"/>
        </w:rPr>
        <w:t>26</w:t>
      </w:r>
    </w:p>
    <w:p w14:paraId="3091E718" w14:textId="77777777" w:rsidR="00E51B40" w:rsidRPr="00F43F6D" w:rsidRDefault="00E51B40" w:rsidP="00E51B40">
      <w:pPr>
        <w:spacing w:after="240"/>
        <w:rPr>
          <w:rFonts w:eastAsia="Times New Roman" w:cs="Times New Roman"/>
          <w:lang w:val="ru-RU"/>
        </w:rPr>
      </w:pPr>
      <w:r w:rsidRPr="00F43F6D">
        <w:rPr>
          <w:rFonts w:eastAsia="Times New Roman" w:cs="Times New Roman"/>
          <w:lang w:val="ru-RU"/>
        </w:rPr>
        <w:br/>
      </w:r>
      <w:r w:rsidRPr="00F43F6D">
        <w:rPr>
          <w:rFonts w:eastAsia="Times New Roman" w:cs="Times New Roman"/>
          <w:lang w:val="ru-RU"/>
        </w:rPr>
        <w:br/>
      </w:r>
      <w:r w:rsidRPr="00F43F6D">
        <w:rPr>
          <w:rFonts w:eastAsia="Times New Roman" w:cs="Times New Roman"/>
          <w:lang w:val="ru-RU"/>
        </w:rPr>
        <w:br/>
      </w:r>
    </w:p>
    <w:p w14:paraId="685B6413" w14:textId="77777777" w:rsidR="00F43F6D" w:rsidRPr="00F43F6D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t>Минск 201</w:t>
      </w:r>
      <w:r w:rsidR="00F43F6D" w:rsidRPr="00F43F6D">
        <w:rPr>
          <w:rFonts w:cs="Times New Roman"/>
          <w:color w:val="000000"/>
          <w:szCs w:val="28"/>
          <w:lang w:val="ru-RU"/>
        </w:rPr>
        <w:t>7</w:t>
      </w:r>
    </w:p>
    <w:p w14:paraId="151B1D5F" w14:textId="77777777" w:rsidR="00F43F6D" w:rsidRPr="00F43F6D" w:rsidRDefault="00F43F6D">
      <w:pPr>
        <w:rPr>
          <w:rFonts w:cs="Times New Roman"/>
          <w:color w:val="000000"/>
          <w:szCs w:val="28"/>
          <w:lang w:val="ru-RU"/>
        </w:rPr>
      </w:pPr>
      <w:r w:rsidRPr="00F43F6D">
        <w:rPr>
          <w:rFonts w:cs="Times New Roman"/>
          <w:color w:val="000000"/>
          <w:szCs w:val="28"/>
          <w:lang w:val="ru-RU"/>
        </w:rPr>
        <w:br w:type="page"/>
      </w:r>
    </w:p>
    <w:p w14:paraId="4C4291A3" w14:textId="77777777" w:rsidR="00246A20" w:rsidRPr="00F43F6D" w:rsidRDefault="00F43F6D" w:rsidP="008A6F2E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F43F6D">
        <w:rPr>
          <w:rFonts w:ascii="Times New Roman" w:hAnsi="Times New Roman" w:cs="Times New Roman"/>
          <w:sz w:val="28"/>
          <w:szCs w:val="28"/>
        </w:rPr>
        <w:lastRenderedPageBreak/>
        <w:t>Вариант 7</w:t>
      </w:r>
    </w:p>
    <w:p w14:paraId="30DA0909" w14:textId="77777777" w:rsidR="00F43F6D" w:rsidRPr="00F43F6D" w:rsidRDefault="00F43F6D" w:rsidP="008A6F2E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F43F6D">
        <w:rPr>
          <w:rFonts w:ascii="Times New Roman" w:hAnsi="Times New Roman" w:cs="Times New Roman"/>
          <w:sz w:val="28"/>
          <w:szCs w:val="28"/>
        </w:rPr>
        <w:t xml:space="preserve">Контрольная работа №2 </w:t>
      </w:r>
    </w:p>
    <w:p w14:paraId="37996A8C" w14:textId="77777777" w:rsidR="00F43F6D" w:rsidRPr="00F43F6D" w:rsidRDefault="00F43F6D" w:rsidP="008A6F2E">
      <w:pPr>
        <w:rPr>
          <w:rFonts w:cs="Times New Roman"/>
          <w:szCs w:val="28"/>
          <w:lang w:val="ru-RU"/>
        </w:rPr>
      </w:pPr>
      <w:r w:rsidRPr="00F43F6D">
        <w:rPr>
          <w:rFonts w:cs="Times New Roman"/>
          <w:szCs w:val="28"/>
          <w:lang w:val="ru-RU"/>
        </w:rPr>
        <w:t>Ознакомление с детерминированными конечными автоматами и МП автоматами.</w:t>
      </w:r>
    </w:p>
    <w:p w14:paraId="13995341" w14:textId="77777777" w:rsidR="00F43F6D" w:rsidRPr="00F43F6D" w:rsidRDefault="00F43F6D" w:rsidP="008A6F2E">
      <w:pPr>
        <w:rPr>
          <w:rFonts w:cs="Times New Roman"/>
          <w:szCs w:val="28"/>
          <w:lang w:val="ru-RU"/>
        </w:rPr>
      </w:pPr>
    </w:p>
    <w:p w14:paraId="7C1BA8A5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b/>
          <w:bCs/>
          <w:szCs w:val="28"/>
          <w:lang w:val="ru-RU"/>
        </w:rPr>
      </w:pPr>
      <w:r w:rsidRPr="00F43F6D">
        <w:rPr>
          <w:rFonts w:cs="Times New Roman"/>
          <w:b/>
          <w:bCs/>
          <w:szCs w:val="28"/>
          <w:lang w:val="ru-RU"/>
        </w:rPr>
        <w:t xml:space="preserve">Общая постановка задачи: </w:t>
      </w:r>
    </w:p>
    <w:p w14:paraId="4C21BF72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  <w:r w:rsidRPr="00F43F6D">
        <w:rPr>
          <w:rFonts w:cs="Times New Roman"/>
          <w:szCs w:val="28"/>
          <w:lang w:val="ru-RU"/>
        </w:rPr>
        <w:t>Необходимо разработать проект, в котором выполняется построение детерминированного конечного автомата и построение МП автомата с применением КА (в качестве управления работой МП автомата).</w:t>
      </w:r>
    </w:p>
    <w:p w14:paraId="45BA5BD8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</w:p>
    <w:p w14:paraId="196248BC" w14:textId="77777777" w:rsidR="00F43F6D" w:rsidRPr="00F43F6D" w:rsidRDefault="00F43F6D" w:rsidP="008A6F2E">
      <w:pPr>
        <w:widowControl w:val="0"/>
        <w:autoSpaceDE w:val="0"/>
        <w:autoSpaceDN w:val="0"/>
        <w:adjustRightInd w:val="0"/>
        <w:rPr>
          <w:rFonts w:cs="Times New Roman"/>
          <w:szCs w:val="28"/>
          <w:lang w:val="ru-RU"/>
        </w:rPr>
      </w:pPr>
      <w:r w:rsidRPr="00F43F6D">
        <w:rPr>
          <w:rFonts w:cs="Times New Roman"/>
          <w:b/>
          <w:szCs w:val="28"/>
          <w:lang w:val="ru-RU"/>
        </w:rPr>
        <w:t>Методические указания</w:t>
      </w:r>
      <w:r w:rsidRPr="00F43F6D">
        <w:rPr>
          <w:rFonts w:cs="Times New Roman"/>
          <w:szCs w:val="28"/>
          <w:lang w:val="ru-RU"/>
        </w:rPr>
        <w:t>:</w:t>
      </w:r>
    </w:p>
    <w:p w14:paraId="6A8D10E9" w14:textId="77777777" w:rsidR="00F43F6D" w:rsidRDefault="00F43F6D" w:rsidP="008A6F2E">
      <w:pPr>
        <w:rPr>
          <w:rFonts w:cs="Times New Roman"/>
          <w:lang w:val="ru-RU"/>
        </w:rPr>
      </w:pPr>
      <w:r w:rsidRPr="00F43F6D">
        <w:rPr>
          <w:rFonts w:cs="Times New Roman"/>
          <w:szCs w:val="28"/>
          <w:lang w:val="ru-RU"/>
        </w:rPr>
        <w:t>Студент должен уметь построить</w:t>
      </w:r>
      <w:r w:rsidRPr="00F43F6D">
        <w:rPr>
          <w:rFonts w:cs="Times New Roman"/>
          <w:lang w:val="ru-RU"/>
        </w:rPr>
        <w:t xml:space="preserve"> таблицу состояний автомата</w:t>
      </w:r>
      <w:r w:rsidRPr="00F43F6D">
        <w:rPr>
          <w:rFonts w:cs="Times New Roman"/>
          <w:szCs w:val="28"/>
          <w:lang w:val="ru-RU"/>
        </w:rPr>
        <w:t xml:space="preserve">, если нужно, построить диаграмму состояний, а также уметь </w:t>
      </w:r>
      <w:r w:rsidRPr="00F43F6D">
        <w:rPr>
          <w:rFonts w:cs="Times New Roman"/>
          <w:lang w:val="ru-RU"/>
        </w:rPr>
        <w:t xml:space="preserve">составить таблицу состояний автомата </w:t>
      </w:r>
    </w:p>
    <w:p w14:paraId="04CB5395" w14:textId="77777777" w:rsidR="008A6F2E" w:rsidRPr="00F43F6D" w:rsidRDefault="008A6F2E" w:rsidP="008A6F2E">
      <w:pPr>
        <w:rPr>
          <w:rFonts w:cs="Times New Roman"/>
          <w:lang w:val="ru-RU"/>
        </w:rPr>
      </w:pPr>
    </w:p>
    <w:p w14:paraId="40CEB8D3" w14:textId="77777777" w:rsidR="00F43F6D" w:rsidRPr="00F43F6D" w:rsidRDefault="00F43F6D" w:rsidP="008A6F2E">
      <w:pPr>
        <w:rPr>
          <w:rFonts w:cs="Times New Roman"/>
          <w:lang w:val="ru-RU"/>
        </w:rPr>
      </w:pPr>
      <w:r w:rsidRPr="00F43F6D">
        <w:rPr>
          <w:rFonts w:cs="Times New Roman"/>
          <w:lang w:val="ru-RU"/>
        </w:rPr>
        <w:t xml:space="preserve">Необходимо разработать приложение согласно варианту задания где, в зависимости от входного символа, выполняется переход в следующее состояние. Если цепочка прочитана и произошел останов в конечном состоянии </w:t>
      </w:r>
      <w:r w:rsidRPr="00F43F6D">
        <w:rPr>
          <w:rFonts w:cs="Times New Roman"/>
        </w:rPr>
        <w:t>Z</w:t>
      </w:r>
      <w:r w:rsidRPr="00F43F6D">
        <w:rPr>
          <w:rFonts w:cs="Times New Roman"/>
          <w:lang w:val="ru-RU"/>
        </w:rPr>
        <w:t>, то цепочка правильная, иначе ошибка.</w:t>
      </w:r>
    </w:p>
    <w:p w14:paraId="55954BFF" w14:textId="5E9C573E" w:rsidR="00F43F6D" w:rsidRPr="00F43F6D" w:rsidRDefault="00F43F6D" w:rsidP="008A6F2E">
      <w:pPr>
        <w:pStyle w:val="NormalWeb"/>
        <w:rPr>
          <w:szCs w:val="28"/>
          <w:lang w:val="ru-RU"/>
        </w:rPr>
      </w:pPr>
      <w:r w:rsidRPr="00F43F6D">
        <w:rPr>
          <w:lang w:val="ru-RU"/>
        </w:rPr>
        <w:t xml:space="preserve">В отчет должны быть включены </w:t>
      </w:r>
      <w:r w:rsidRPr="00F43F6D">
        <w:rPr>
          <w:szCs w:val="28"/>
          <w:lang w:val="ru-RU"/>
        </w:rPr>
        <w:t xml:space="preserve">диаграммы состояний, </w:t>
      </w:r>
      <w:r w:rsidRPr="00F43F6D">
        <w:rPr>
          <w:lang w:val="ru-RU"/>
        </w:rPr>
        <w:t xml:space="preserve">таблица состояний </w:t>
      </w:r>
      <w:r w:rsidR="00CF11AC" w:rsidRPr="00F43F6D">
        <w:rPr>
          <w:lang w:val="ru-RU"/>
        </w:rPr>
        <w:t>автомата, результаты</w:t>
      </w:r>
      <w:r w:rsidRPr="00F43F6D">
        <w:rPr>
          <w:lang w:val="ru-RU"/>
        </w:rPr>
        <w:t xml:space="preserve"> работы приложения. Должна быть </w:t>
      </w:r>
      <w:r w:rsidRPr="00F43F6D">
        <w:rPr>
          <w:szCs w:val="28"/>
          <w:lang w:val="ru-RU"/>
        </w:rPr>
        <w:t>выполнена минимизацию КА.</w:t>
      </w:r>
    </w:p>
    <w:p w14:paraId="5B914B34" w14:textId="2AFBEA6C" w:rsidR="00F43F6D" w:rsidRPr="00CF11AC" w:rsidRDefault="00F43F6D" w:rsidP="008A6F2E">
      <w:pPr>
        <w:pStyle w:val="HTMLPreformatted"/>
        <w:rPr>
          <w:rFonts w:ascii="Times New Roman" w:hAnsi="Times New Roman" w:cs="Times New Roman"/>
          <w:i/>
          <w:sz w:val="28"/>
          <w:szCs w:val="28"/>
        </w:rPr>
      </w:pPr>
      <w:r w:rsidRPr="009433F8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Построить </w:t>
      </w:r>
      <w:r w:rsidRPr="009433F8">
        <w:rPr>
          <w:rFonts w:ascii="Times New Roman" w:hAnsi="Times New Roman"/>
          <w:i/>
          <w:sz w:val="28"/>
          <w:szCs w:val="28"/>
          <w:highlight w:val="lightGray"/>
        </w:rPr>
        <w:t>КА</w:t>
      </w:r>
      <w:r w:rsidRPr="009433F8">
        <w:rPr>
          <w:rFonts w:ascii="Times New Roman" w:hAnsi="Times New Roman" w:cs="Times New Roman"/>
          <w:i/>
          <w:sz w:val="28"/>
          <w:szCs w:val="28"/>
          <w:highlight w:val="lightGray"/>
        </w:rPr>
        <w:t>, который читает текст, написанный кириллицей. Автомат должен заменить все буквы латиницей – выполнить транслитерацию.</w:t>
      </w:r>
    </w:p>
    <w:p w14:paraId="6FFEF45C" w14:textId="52526057" w:rsidR="005F6944" w:rsidRPr="00CF11AC" w:rsidRDefault="005F6944" w:rsidP="008A6F2E">
      <w:pPr>
        <w:rPr>
          <w:rFonts w:cs="Times New Roman"/>
          <w:i/>
          <w:lang w:val="ru-RU" w:eastAsia="ru-RU"/>
        </w:rPr>
      </w:pPr>
      <w:r w:rsidRPr="00CF11AC">
        <w:rPr>
          <w:rFonts w:cs="Times New Roman"/>
          <w:i/>
          <w:lang w:val="ru-RU" w:eastAsia="ru-RU"/>
        </w:rPr>
        <w:br w:type="page"/>
      </w:r>
    </w:p>
    <w:p w14:paraId="3D46C518" w14:textId="53DB3A29" w:rsidR="00F43F6D" w:rsidRDefault="005F6944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 xml:space="preserve">Для задачи транслитерации </w:t>
      </w:r>
      <w:r w:rsidR="00CF11AC">
        <w:rPr>
          <w:rFonts w:cs="Times New Roman"/>
          <w:lang w:val="ru-RU" w:eastAsia="ru-RU"/>
        </w:rPr>
        <w:t xml:space="preserve">я использовал правила транслитераций международных телеграмм. Таблица, с возможными вариантами транслитерации представлена </w:t>
      </w:r>
      <w:hyperlink r:id="rId6" w:history="1">
        <w:r w:rsidR="00CF11AC" w:rsidRPr="00CF11AC">
          <w:rPr>
            <w:rStyle w:val="Hyperlink"/>
            <w:rFonts w:cs="Times New Roman"/>
            <w:lang w:val="ru-RU" w:eastAsia="ru-RU"/>
          </w:rPr>
          <w:t>тут</w:t>
        </w:r>
      </w:hyperlink>
      <w:r w:rsidR="00CF11AC">
        <w:rPr>
          <w:rFonts w:cs="Times New Roman"/>
          <w:lang w:val="ru-RU" w:eastAsia="ru-RU"/>
        </w:rPr>
        <w:t xml:space="preserve">;  Входной алфавит </w:t>
      </w:r>
      <w:r w:rsidR="00CF11AC">
        <w:rPr>
          <w:rFonts w:cs="Times New Roman"/>
          <w:lang w:eastAsia="ru-RU"/>
        </w:rPr>
        <w:t>V</w:t>
      </w:r>
      <w:r w:rsidR="00CF11AC" w:rsidRPr="00CF11AC">
        <w:rPr>
          <w:rFonts w:cs="Times New Roman"/>
          <w:lang w:val="ru-RU" w:eastAsia="ru-RU"/>
        </w:rPr>
        <w:t xml:space="preserve"> </w:t>
      </w:r>
      <w:r w:rsidR="00CF11AC">
        <w:rPr>
          <w:rFonts w:cs="Times New Roman"/>
          <w:lang w:val="ru-RU" w:eastAsia="ru-RU"/>
        </w:rPr>
        <w:t xml:space="preserve">конечного автомата – набор всех возможных символов </w:t>
      </w:r>
      <w:r w:rsidR="00CF11AC">
        <w:rPr>
          <w:rFonts w:cs="Times New Roman"/>
          <w:lang w:eastAsia="ru-RU"/>
        </w:rPr>
        <w:t>UTF</w:t>
      </w:r>
      <w:r w:rsidR="00CF11AC" w:rsidRPr="00CF11AC">
        <w:rPr>
          <w:rFonts w:cs="Times New Roman"/>
          <w:lang w:val="ru-RU" w:eastAsia="ru-RU"/>
        </w:rPr>
        <w:t xml:space="preserve">-8. </w:t>
      </w:r>
      <w:r w:rsidR="00CF11AC">
        <w:rPr>
          <w:rFonts w:cs="Times New Roman"/>
          <w:lang w:val="ru-RU" w:eastAsia="ru-RU"/>
        </w:rPr>
        <w:t>Множество внутренних состояний</w:t>
      </w:r>
      <w:r w:rsidR="008A6F2E">
        <w:rPr>
          <w:rFonts w:cs="Times New Roman"/>
          <w:lang w:val="ru-RU" w:eastAsia="ru-RU"/>
        </w:rPr>
        <w:t xml:space="preserve"> </w:t>
      </w:r>
      <w:r w:rsidR="008A6F2E">
        <w:rPr>
          <w:rFonts w:cs="Times New Roman"/>
          <w:lang w:eastAsia="ru-RU"/>
        </w:rPr>
        <w:t>Q</w:t>
      </w:r>
      <w:r w:rsidR="00CF11AC">
        <w:rPr>
          <w:rFonts w:cs="Times New Roman"/>
          <w:lang w:val="ru-RU" w:eastAsia="ru-RU"/>
        </w:rPr>
        <w:t xml:space="preserve"> – число букв в алфавите</w:t>
      </w:r>
      <w:r w:rsidR="00CF11AC" w:rsidRPr="00CF11AC">
        <w:rPr>
          <w:rFonts w:cs="Times New Roman"/>
          <w:lang w:val="ru-RU" w:eastAsia="ru-RU"/>
        </w:rPr>
        <w:t xml:space="preserve"> * 2 (</w:t>
      </w:r>
      <w:r w:rsidR="00CF11AC">
        <w:rPr>
          <w:rFonts w:cs="Times New Roman"/>
          <w:lang w:val="ru-RU" w:eastAsia="ru-RU"/>
        </w:rPr>
        <w:t>представляя верхний и нижний регистр) + 1(состояние переноса символа)</w:t>
      </w:r>
      <w:r w:rsidR="008A6F2E">
        <w:rPr>
          <w:rFonts w:cs="Times New Roman"/>
          <w:lang w:val="ru-RU" w:eastAsia="ru-RU"/>
        </w:rPr>
        <w:t xml:space="preserve">, на выходе мы получим транслитерированную строку. </w:t>
      </w:r>
    </w:p>
    <w:p w14:paraId="5B972346" w14:textId="77777777" w:rsidR="00CE2CD6" w:rsidRPr="00CE2CD6" w:rsidRDefault="00CE2CD6" w:rsidP="008A6F2E">
      <w:pPr>
        <w:rPr>
          <w:rFonts w:cs="Times New Roman"/>
          <w:lang w:eastAsia="ru-RU"/>
        </w:rPr>
      </w:pPr>
    </w:p>
    <w:p w14:paraId="07524071" w14:textId="335D4483" w:rsidR="008A6F2E" w:rsidRDefault="00CE2CD6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Порядок использования программы:</w:t>
      </w:r>
    </w:p>
    <w:p w14:paraId="2DA1CDB4" w14:textId="2EECACF1" w:rsidR="00CE2CD6" w:rsidRDefault="00A229BB" w:rsidP="008A6F2E">
      <w:pPr>
        <w:rPr>
          <w:rFonts w:cs="Times New Roman"/>
          <w:lang w:eastAsia="ru-RU"/>
        </w:rPr>
      </w:pPr>
      <w:r w:rsidRPr="00A229BB">
        <w:rPr>
          <w:rFonts w:cs="Times New Roman"/>
          <w:lang w:eastAsia="ru-RU"/>
        </w:rPr>
        <w:drawing>
          <wp:inline distT="0" distB="0" distL="0" distR="0" wp14:anchorId="48B3641B" wp14:editId="64972010">
            <wp:extent cx="6119495" cy="430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E7AC" w14:textId="5FFF978E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f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указывает файл из которого производится чтение</w:t>
      </w:r>
    </w:p>
    <w:p w14:paraId="16C6B44C" w14:textId="1EF035C0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t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указывает на использования транслитерации</w:t>
      </w:r>
    </w:p>
    <w:p w14:paraId="2EBCE028" w14:textId="13C6965D" w:rsidR="00A229BB" w:rsidRDefault="00A229BB" w:rsidP="008A6F2E">
      <w:pPr>
        <w:rPr>
          <w:rFonts w:cs="Times New Roman"/>
          <w:lang w:val="ru-RU" w:eastAsia="ru-RU"/>
        </w:rPr>
      </w:pPr>
      <w:r w:rsidRPr="00A229BB"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v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 xml:space="preserve">позволяет выводить промежуточные </w:t>
      </w:r>
      <w:proofErr w:type="spellStart"/>
      <w:r>
        <w:rPr>
          <w:rFonts w:cs="Times New Roman"/>
          <w:lang w:val="ru-RU" w:eastAsia="ru-RU"/>
        </w:rPr>
        <w:t>логи</w:t>
      </w:r>
      <w:proofErr w:type="spellEnd"/>
    </w:p>
    <w:p w14:paraId="504F784A" w14:textId="21A1A0F9" w:rsidR="00A229BB" w:rsidRDefault="00A229BB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-</w:t>
      </w:r>
      <w:r>
        <w:rPr>
          <w:rFonts w:cs="Times New Roman"/>
          <w:lang w:eastAsia="ru-RU"/>
        </w:rPr>
        <w:t>h</w:t>
      </w:r>
      <w:r w:rsidRPr="00A229BB">
        <w:rPr>
          <w:rFonts w:cs="Times New Roman"/>
          <w:lang w:val="ru-RU" w:eastAsia="ru-RU"/>
        </w:rPr>
        <w:t xml:space="preserve"> </w:t>
      </w:r>
      <w:r>
        <w:rPr>
          <w:rFonts w:cs="Times New Roman"/>
          <w:lang w:val="ru-RU" w:eastAsia="ru-RU"/>
        </w:rPr>
        <w:t>показывает помощь по вводным параметрам</w:t>
      </w:r>
    </w:p>
    <w:p w14:paraId="3D69DF20" w14:textId="65D9759E" w:rsidR="00A229BB" w:rsidRDefault="00A229BB" w:rsidP="008A6F2E">
      <w:pPr>
        <w:rPr>
          <w:rFonts w:cs="Times New Roman"/>
          <w:lang w:val="ru-RU" w:eastAsia="ru-RU"/>
        </w:rPr>
      </w:pPr>
      <w:r>
        <w:rPr>
          <w:rFonts w:cs="Times New Roman"/>
          <w:lang w:eastAsia="ru-RU"/>
        </w:rPr>
        <w:t>out</w:t>
      </w:r>
      <w:r w:rsidRPr="00A229BB">
        <w:rPr>
          <w:rFonts w:cs="Times New Roman"/>
          <w:lang w:val="ru-RU" w:eastAsia="ru-RU"/>
        </w:rPr>
        <w:t xml:space="preserve"> – </w:t>
      </w:r>
      <w:r>
        <w:rPr>
          <w:rFonts w:cs="Times New Roman"/>
          <w:lang w:val="ru-RU" w:eastAsia="ru-RU"/>
        </w:rPr>
        <w:t>файл в который происходит запись</w:t>
      </w:r>
    </w:p>
    <w:p w14:paraId="1337FC5F" w14:textId="77777777" w:rsidR="00A229BB" w:rsidRDefault="00A229BB" w:rsidP="008A6F2E">
      <w:pPr>
        <w:rPr>
          <w:rFonts w:cs="Times New Roman"/>
          <w:lang w:val="ru-RU" w:eastAsia="ru-RU"/>
        </w:rPr>
      </w:pPr>
    </w:p>
    <w:p w14:paraId="62821593" w14:textId="2ACE852C" w:rsidR="00A229BB" w:rsidRDefault="008B4994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Ниже представлена схема</w:t>
      </w:r>
      <w:r w:rsidR="0088099A">
        <w:rPr>
          <w:rFonts w:cs="Times New Roman"/>
          <w:lang w:val="ru-RU" w:eastAsia="ru-RU"/>
        </w:rPr>
        <w:t xml:space="preserve"> конечного автомата и таблица состояний;</w:t>
      </w:r>
    </w:p>
    <w:p w14:paraId="6225085B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41BE803F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038BF1F9" w14:textId="7B75CF15" w:rsidR="0088099A" w:rsidRDefault="005B61C3" w:rsidP="008A6F2E">
      <w:pPr>
        <w:rPr>
          <w:rFonts w:cs="Times New Roman"/>
          <w:lang w:val="ru-RU" w:eastAsia="ru-RU"/>
        </w:rPr>
      </w:pPr>
      <w:r>
        <w:rPr>
          <w:rFonts w:cs="Times New Roman"/>
          <w:noProof/>
        </w:rPr>
        <w:drawing>
          <wp:inline distT="0" distB="0" distL="0" distR="0" wp14:anchorId="7496FF8E" wp14:editId="700B457D">
            <wp:extent cx="4495800" cy="4876800"/>
            <wp:effectExtent l="0" t="0" r="0" b="0"/>
            <wp:docPr id="2" name="Picture 2" descr="res/ka-k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/ka-k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CE06" w14:textId="77777777" w:rsidR="009433F8" w:rsidRDefault="009433F8" w:rsidP="008A6F2E">
      <w:pPr>
        <w:rPr>
          <w:rFonts w:cs="Times New Roman"/>
          <w:lang w:val="ru-RU" w:eastAsia="ru-RU"/>
        </w:rPr>
      </w:pPr>
    </w:p>
    <w:p w14:paraId="04CE8D8E" w14:textId="653CFDDF" w:rsidR="009433F8" w:rsidRDefault="009433F8" w:rsidP="008A6F2E">
      <w:pPr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 xml:space="preserve">Исходный код метода </w:t>
      </w:r>
      <w:proofErr w:type="spellStart"/>
      <w:r>
        <w:rPr>
          <w:rFonts w:cs="Times New Roman"/>
          <w:lang w:val="ru-RU" w:eastAsia="ru-RU"/>
        </w:rPr>
        <w:t>транслитератора</w:t>
      </w:r>
      <w:proofErr w:type="spellEnd"/>
      <w:r>
        <w:rPr>
          <w:rFonts w:cs="Times New Roman"/>
          <w:lang w:val="ru-RU" w:eastAsia="ru-RU"/>
        </w:rPr>
        <w:t xml:space="preserve"> на языке </w:t>
      </w:r>
      <w:r>
        <w:rPr>
          <w:rFonts w:cs="Times New Roman"/>
          <w:lang w:eastAsia="ru-RU"/>
        </w:rPr>
        <w:t>D</w:t>
      </w:r>
      <w:r>
        <w:rPr>
          <w:rFonts w:cs="Times New Roman"/>
          <w:lang w:val="ru-RU" w:eastAsia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433F8" w14:paraId="517D7381" w14:textId="77777777" w:rsidTr="009433F8">
        <w:tc>
          <w:tcPr>
            <w:tcW w:w="9627" w:type="dxa"/>
          </w:tcPr>
          <w:p w14:paraId="16A3701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public void </w:t>
            </w:r>
            <w:proofErr w:type="spellStart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Transliterator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){</w:t>
            </w:r>
          </w:p>
          <w:p w14:paraId="17105B35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const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string[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wchar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]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transliterationMap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= [</w:t>
            </w:r>
          </w:p>
          <w:p w14:paraId="6987B7D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а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':"a",'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А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':"A",</w:t>
            </w:r>
          </w:p>
          <w:p w14:paraId="16A4F77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б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':"b",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Б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':"B",</w:t>
            </w:r>
          </w:p>
          <w:p w14:paraId="51B779A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в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':"v",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В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':"V",</w:t>
            </w:r>
          </w:p>
          <w:p w14:paraId="06C4116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г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':"g",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Г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':"G",</w:t>
            </w:r>
          </w:p>
          <w:p w14:paraId="2ADC8CA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д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':"d",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Д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':"D",</w:t>
            </w:r>
          </w:p>
          <w:p w14:paraId="6A0D0CF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е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Е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11B7CE0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ё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Ё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5366C78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ж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zh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Ж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Zh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2900F3E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з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З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':"Z",</w:t>
            </w:r>
          </w:p>
          <w:p w14:paraId="249A0D22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и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И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44F6A2E0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й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Й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':"I",</w:t>
            </w:r>
          </w:p>
          <w:p w14:paraId="44D336D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к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':"k",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К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':"K",</w:t>
            </w:r>
          </w:p>
          <w:p w14:paraId="75EB397B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л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':"l",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Л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':"L",</w:t>
            </w:r>
          </w:p>
          <w:p w14:paraId="5C09150C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м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':"m",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М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':"M",</w:t>
            </w:r>
          </w:p>
          <w:p w14:paraId="637966D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н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':"n",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Н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':"N",</w:t>
            </w:r>
          </w:p>
          <w:p w14:paraId="436A4AA0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о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':"o",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О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':"O",</w:t>
            </w:r>
          </w:p>
          <w:p w14:paraId="5FBDA8C6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'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п':"p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", 'П':"P",</w:t>
            </w:r>
          </w:p>
          <w:p w14:paraId="0A00AD2B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ab/>
              <w:t>'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р':"r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", 'Р':"R",</w:t>
            </w:r>
          </w:p>
          <w:p w14:paraId="56FFFA0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с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С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':"S",</w:t>
            </w:r>
          </w:p>
          <w:p w14:paraId="35289DB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т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':"t",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Т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':"T",</w:t>
            </w:r>
          </w:p>
          <w:p w14:paraId="72382D67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у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':"u",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У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':"U",</w:t>
            </w:r>
          </w:p>
          <w:p w14:paraId="7032CF23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ф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':"f",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Ф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':"F",</w:t>
            </w:r>
          </w:p>
          <w:p w14:paraId="6841625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х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':"h",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Х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':"H",</w:t>
            </w:r>
          </w:p>
          <w:p w14:paraId="2F663105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ц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Ц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':"C",</w:t>
            </w:r>
          </w:p>
          <w:p w14:paraId="7E7353F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ч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Ч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296A4CE8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ш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sh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Ш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Sh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6E15301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щ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sc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Щ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Sc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3DE25A4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ъ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Ъ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</w:t>
            </w:r>
          </w:p>
          <w:p w14:paraId="2FADA4DE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ы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':"y",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Ы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':"y",</w:t>
            </w:r>
          </w:p>
          <w:p w14:paraId="339A9B09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ь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Ь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':"",</w:t>
            </w:r>
          </w:p>
          <w:p w14:paraId="4D3A7F8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э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Э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':"e",</w:t>
            </w:r>
          </w:p>
          <w:p w14:paraId="583C823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ю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iu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Ю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Iu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</w:t>
            </w:r>
          </w:p>
          <w:p w14:paraId="245D509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я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ia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 '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Я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':"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Ia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"];</w:t>
            </w:r>
          </w:p>
          <w:p w14:paraId="2AE8FF4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</w:p>
          <w:p w14:paraId="47953103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auto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inputFile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= File(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inputFilePath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,"r");</w:t>
            </w:r>
          </w:p>
          <w:p w14:paraId="4186161C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auto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outputFile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= File(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outputFilePath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,"w");</w:t>
            </w:r>
          </w:p>
          <w:p w14:paraId="500AF7B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</w:p>
          <w:p w14:paraId="4FCE865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string line;</w:t>
            </w:r>
          </w:p>
          <w:p w14:paraId="4103B2E8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string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;</w:t>
            </w:r>
          </w:p>
          <w:p w14:paraId="45F3542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writeln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"--Start Reading File--");</w:t>
            </w:r>
          </w:p>
          <w:p w14:paraId="22F16A1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while</w:t>
            </w:r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(!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inputFile.eof</w:t>
            </w:r>
            <w:proofErr w:type="spellEnd"/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()){</w:t>
            </w:r>
          </w:p>
          <w:p w14:paraId="2280A89D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line =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inputFile.readln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();</w:t>
            </w:r>
          </w:p>
          <w:p w14:paraId="3CD14CD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writeln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("line:\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n</w:t>
            </w:r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",line</w:t>
            </w:r>
            <w:proofErr w:type="spellEnd"/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);</w:t>
            </w:r>
          </w:p>
          <w:p w14:paraId="447E1B6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foreach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wchar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; line){</w:t>
            </w:r>
          </w:p>
          <w:p w14:paraId="34EE91A4" w14:textId="46B2D098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tch</w:t>
            </w:r>
            <w:proofErr w:type="spellEnd"/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= (</w:t>
            </w:r>
            <w:proofErr w:type="spellStart"/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 xml:space="preserve"> in 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transliterationMap</w:t>
            </w:r>
            <w:proofErr w:type="spellEnd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)?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transliterationMap</w:t>
            </w:r>
            <w:proofErr w:type="spellEnd"/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[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]: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to!string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);</w:t>
            </w:r>
          </w:p>
          <w:p w14:paraId="3F561C24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 xml:space="preserve">if(verbose) </w:t>
            </w:r>
            <w:proofErr w:type="spellStart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writeln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"|",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," : ",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);</w:t>
            </w:r>
          </w:p>
          <w:p w14:paraId="65826991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outputFile.write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spell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tch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);</w:t>
            </w:r>
          </w:p>
          <w:p w14:paraId="5718CD5F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}</w:t>
            </w:r>
          </w:p>
          <w:p w14:paraId="6D8B8C5A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}</w:t>
            </w:r>
          </w:p>
          <w:p w14:paraId="1D94468B" w14:textId="77777777" w:rsidR="009433F8" w:rsidRPr="009433F8" w:rsidRDefault="009433F8" w:rsidP="009433F8">
            <w:pPr>
              <w:rPr>
                <w:rFonts w:ascii="Source Code Pro" w:hAnsi="Source Code Pro" w:cs="Times New Roman"/>
                <w:sz w:val="20"/>
                <w:szCs w:val="20"/>
                <w:lang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  <w:t>if(verbose)</w:t>
            </w:r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ab/>
            </w:r>
            <w:proofErr w:type="spellStart"/>
            <w:proofErr w:type="gramStart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writeln</w:t>
            </w:r>
            <w:proofErr w:type="spell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(</w:t>
            </w:r>
            <w:proofErr w:type="gramEnd"/>
            <w:r w:rsidRPr="009433F8">
              <w:rPr>
                <w:rFonts w:ascii="Source Code Pro" w:hAnsi="Source Code Pro" w:cs="Times New Roman"/>
                <w:sz w:val="20"/>
                <w:szCs w:val="20"/>
                <w:lang w:eastAsia="ru-RU"/>
              </w:rPr>
              <w:t>"--Ended Reading File--");</w:t>
            </w:r>
          </w:p>
          <w:p w14:paraId="7979D215" w14:textId="5C63010F" w:rsidR="009433F8" w:rsidRDefault="009433F8" w:rsidP="009433F8">
            <w:pPr>
              <w:rPr>
                <w:rFonts w:cs="Times New Roman"/>
                <w:lang w:val="ru-RU" w:eastAsia="ru-RU"/>
              </w:rPr>
            </w:pPr>
            <w:r w:rsidRPr="009433F8">
              <w:rPr>
                <w:rFonts w:ascii="Source Code Pro" w:hAnsi="Source Code Pro" w:cs="Times New Roman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03193E1B" w14:textId="77777777" w:rsidR="009433F8" w:rsidRDefault="009433F8" w:rsidP="009433F8">
      <w:pPr>
        <w:rPr>
          <w:rFonts w:cs="Times New Roman"/>
          <w:lang w:val="ru-RU" w:eastAsia="ru-RU"/>
        </w:rPr>
      </w:pPr>
      <w:bookmarkStart w:id="0" w:name="_GoBack"/>
      <w:bookmarkEnd w:id="0"/>
    </w:p>
    <w:sectPr w:rsidR="009433F8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Source Code Pro">
    <w:panose1 w:val="020B0509030403020204"/>
    <w:charset w:val="00"/>
    <w:family w:val="auto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A0E2015"/>
    <w:multiLevelType w:val="hybridMultilevel"/>
    <w:tmpl w:val="F9B420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1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1"/>
  </w:num>
  <w:num w:numId="20">
    <w:abstractNumId w:val="6"/>
  </w:num>
  <w:num w:numId="21">
    <w:abstractNumId w:val="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F6D"/>
    <w:rsid w:val="00023DA8"/>
    <w:rsid w:val="00047BC1"/>
    <w:rsid w:val="0005754A"/>
    <w:rsid w:val="00090508"/>
    <w:rsid w:val="000D4FBE"/>
    <w:rsid w:val="00106414"/>
    <w:rsid w:val="0011225E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D5027"/>
    <w:rsid w:val="004D6669"/>
    <w:rsid w:val="005132E3"/>
    <w:rsid w:val="00551EDB"/>
    <w:rsid w:val="00556AE4"/>
    <w:rsid w:val="005B61C3"/>
    <w:rsid w:val="005D458B"/>
    <w:rsid w:val="005F6944"/>
    <w:rsid w:val="00640324"/>
    <w:rsid w:val="006907A3"/>
    <w:rsid w:val="006C1717"/>
    <w:rsid w:val="006E6C31"/>
    <w:rsid w:val="00707E6F"/>
    <w:rsid w:val="00721A0C"/>
    <w:rsid w:val="00744C27"/>
    <w:rsid w:val="007477B7"/>
    <w:rsid w:val="00786AC7"/>
    <w:rsid w:val="007D57C2"/>
    <w:rsid w:val="00801DAA"/>
    <w:rsid w:val="00826A04"/>
    <w:rsid w:val="0088099A"/>
    <w:rsid w:val="008A6F2E"/>
    <w:rsid w:val="008B4994"/>
    <w:rsid w:val="008B4E39"/>
    <w:rsid w:val="009127FA"/>
    <w:rsid w:val="009433F8"/>
    <w:rsid w:val="009800F5"/>
    <w:rsid w:val="00985F7D"/>
    <w:rsid w:val="00995056"/>
    <w:rsid w:val="009E7037"/>
    <w:rsid w:val="009F0A01"/>
    <w:rsid w:val="009F51F5"/>
    <w:rsid w:val="00A229BB"/>
    <w:rsid w:val="00AE3F43"/>
    <w:rsid w:val="00AE44AA"/>
    <w:rsid w:val="00AF4DC4"/>
    <w:rsid w:val="00B34A18"/>
    <w:rsid w:val="00BC3DA9"/>
    <w:rsid w:val="00C066A8"/>
    <w:rsid w:val="00C37D3F"/>
    <w:rsid w:val="00C42B88"/>
    <w:rsid w:val="00C45AC8"/>
    <w:rsid w:val="00CE2CD6"/>
    <w:rsid w:val="00CF11AC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43F6D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A00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3">
    <w:name w:val="heading 3"/>
    <w:basedOn w:val="Normal"/>
    <w:next w:val="Normal"/>
    <w:link w:val="Heading3Char"/>
    <w:qFormat/>
    <w:rsid w:val="00F43F6D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rsid w:val="00F43F6D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rsid w:val="00F43F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3F6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F11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ru.wikipedia.org/wiki/%D0%A2%D1%80%D0%B0%D0%BD%D1%81%D0%BB%D0%B8%D1%82%D0%B5%D1%80%D0%B0%D1%86%D0%B8%D1%8F_%D1%80%D1%83%D1%81%D1%81%D0%BA%D0%BE%D0%B3%D0%BE_%D0%B0%D0%BB%D1%84%D0%B0%D0%B2%D0%B8%D1%82%D0%B0_%D0%BB%D0%B0%D1%82%D0%B8%D0%BD%D0%25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9CEE2F-5A66-0545-8A47-74FB2D5B8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19</TotalTime>
  <Pages>5</Pages>
  <Words>532</Words>
  <Characters>3037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Вариант 7</vt:lpstr>
      <vt:lpstr>        Контрольная работа №2 </vt:lpstr>
    </vt:vector>
  </TitlesOfParts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4</cp:revision>
  <dcterms:created xsi:type="dcterms:W3CDTF">2017-05-28T12:49:00Z</dcterms:created>
  <dcterms:modified xsi:type="dcterms:W3CDTF">2017-05-31T10:41:00Z</dcterms:modified>
</cp:coreProperties>
</file>